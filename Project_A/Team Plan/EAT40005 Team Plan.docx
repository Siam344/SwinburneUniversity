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8B5277" w:rsidR="00C6554A" w:rsidP="00C6554A" w:rsidRDefault="00C6554A" w14:paraId="54BEDEB0" w14:textId="77777777">
      <w:pPr>
        <w:pStyle w:val="Photo"/>
      </w:pPr>
      <w:bookmarkStart w:name="_Toc321147149" w:id="0"/>
      <w:bookmarkStart w:name="_Toc318188227" w:id="1"/>
      <w:bookmarkStart w:name="_Toc318188327" w:id="2"/>
      <w:bookmarkStart w:name="_Toc318189312" w:id="3"/>
      <w:bookmarkStart w:name="_Toc321147011" w:id="4"/>
    </w:p>
    <w:bookmarkEnd w:id="0"/>
    <w:bookmarkEnd w:id="1"/>
    <w:bookmarkEnd w:id="2"/>
    <w:bookmarkEnd w:id="3"/>
    <w:bookmarkEnd w:id="4"/>
    <w:p w:rsidR="00C6554A" w:rsidP="00C6554A" w:rsidRDefault="00B370DC" w14:paraId="3971EDCA" w14:textId="77777777">
      <w:pPr>
        <w:pStyle w:val="Title"/>
      </w:pPr>
      <w:r>
        <w:t>Team Plan</w:t>
      </w:r>
    </w:p>
    <w:p w:rsidRPr="00D5413C" w:rsidR="00C6554A" w:rsidP="00C6554A" w:rsidRDefault="00B370DC" w14:paraId="62BC2EC7" w14:textId="77777777">
      <w:pPr>
        <w:pStyle w:val="Subtitle"/>
      </w:pPr>
      <w:r>
        <w:t>Portfolio task 1</w:t>
      </w:r>
    </w:p>
    <w:p w:rsidR="00B370DC" w:rsidP="00C6554A" w:rsidRDefault="00B370DC" w14:paraId="685B84AC" w14:textId="0D301913">
      <w:pPr>
        <w:pStyle w:val="ContactInfo"/>
      </w:pPr>
      <w:r>
        <w:t xml:space="preserve">Unit code: </w:t>
      </w:r>
      <w:r w:rsidR="2367AAE8">
        <w:t>COS40005</w:t>
      </w:r>
    </w:p>
    <w:p w:rsidR="00B370DC" w:rsidP="00C6554A" w:rsidRDefault="00B370DC" w14:paraId="19FDA868" w14:textId="472E1793">
      <w:pPr>
        <w:pStyle w:val="ContactInfo"/>
      </w:pPr>
      <w:r>
        <w:t xml:space="preserve">Unit Name: </w:t>
      </w:r>
      <w:r w:rsidR="2A62909C">
        <w:t>Computing Technology</w:t>
      </w:r>
      <w:r>
        <w:t xml:space="preserve"> </w:t>
      </w:r>
      <w:r w:rsidR="00B25B4A">
        <w:t>P</w:t>
      </w:r>
      <w:r>
        <w:t>roject A</w:t>
      </w:r>
    </w:p>
    <w:p w:rsidR="00B370DC" w:rsidP="00C6554A" w:rsidRDefault="00B370DC" w14:paraId="3332632A" w14:textId="68E22596">
      <w:pPr>
        <w:pStyle w:val="ContactInfo"/>
      </w:pPr>
      <w:r>
        <w:t>Submission date:</w:t>
      </w:r>
      <w:r w:rsidR="5270AAA3">
        <w:t xml:space="preserve"> 09/08/2024</w:t>
      </w:r>
    </w:p>
    <w:p w:rsidR="00B370DC" w:rsidP="00C6554A" w:rsidRDefault="00B370DC" w14:paraId="2F1323BE" w14:textId="77777777">
      <w:pPr>
        <w:pStyle w:val="ContactInfo"/>
      </w:pPr>
    </w:p>
    <w:p w:rsidR="00B370DC" w:rsidP="00C6554A" w:rsidRDefault="00B370DC" w14:paraId="0C4EEF91" w14:textId="77777777">
      <w:pPr>
        <w:pStyle w:val="ContactInfo"/>
      </w:pPr>
    </w:p>
    <w:p w:rsidR="00B370DC" w:rsidP="00C6554A" w:rsidRDefault="00B370DC" w14:paraId="4B49425A" w14:textId="77777777">
      <w:pPr>
        <w:pStyle w:val="ContactInfo"/>
      </w:pPr>
    </w:p>
    <w:p w:rsidR="00B370DC" w:rsidP="00C6554A" w:rsidRDefault="00B370DC" w14:paraId="548344C5" w14:textId="77777777">
      <w:pPr>
        <w:pStyle w:val="ContactInfo"/>
      </w:pPr>
    </w:p>
    <w:p w:rsidR="00B370DC" w:rsidP="00C6554A" w:rsidRDefault="00B370DC" w14:paraId="4AF21DBF" w14:textId="77777777">
      <w:pPr>
        <w:pStyle w:val="ContactInfo"/>
      </w:pPr>
    </w:p>
    <w:p w:rsidR="00B370DC" w:rsidP="00C6554A" w:rsidRDefault="00B370DC" w14:paraId="456BFC9B" w14:textId="77777777">
      <w:pPr>
        <w:pStyle w:val="ContactInfo"/>
      </w:pPr>
    </w:p>
    <w:p w:rsidR="00B370DC" w:rsidP="00C6554A" w:rsidRDefault="00B370DC" w14:paraId="5AC6A671" w14:textId="77777777">
      <w:pPr>
        <w:pStyle w:val="ContactInfo"/>
      </w:pPr>
    </w:p>
    <w:p w:rsidR="00B370DC" w:rsidP="00C6554A" w:rsidRDefault="00B370DC" w14:paraId="11EC189E" w14:textId="77777777">
      <w:pPr>
        <w:pStyle w:val="ContactInfo"/>
      </w:pPr>
    </w:p>
    <w:p w:rsidR="00B370DC" w:rsidP="00C6554A" w:rsidRDefault="00B370DC" w14:paraId="29791787" w14:textId="77777777">
      <w:pPr>
        <w:pStyle w:val="ContactInfo"/>
      </w:pPr>
    </w:p>
    <w:p w:rsidR="00B370DC" w:rsidP="00C6554A" w:rsidRDefault="00B370DC" w14:paraId="25885D60" w14:textId="77777777">
      <w:pPr>
        <w:pStyle w:val="ContactInfo"/>
      </w:pPr>
    </w:p>
    <w:p w:rsidR="00B370DC" w:rsidP="00C6554A" w:rsidRDefault="00B370DC" w14:paraId="7B7302B7" w14:textId="77777777">
      <w:pPr>
        <w:pStyle w:val="ContactInfo"/>
      </w:pPr>
    </w:p>
    <w:p w:rsidR="00B370DC" w:rsidP="00C6554A" w:rsidRDefault="00B370DC" w14:paraId="063C1454" w14:textId="77777777">
      <w:pPr>
        <w:pStyle w:val="ContactInfo"/>
      </w:pPr>
    </w:p>
    <w:p w:rsidR="00B370DC" w:rsidP="00C6554A" w:rsidRDefault="00B370DC" w14:paraId="49E498EE" w14:textId="77777777">
      <w:pPr>
        <w:pStyle w:val="ContactInfo"/>
      </w:pPr>
    </w:p>
    <w:p w:rsidR="00B370DC" w:rsidP="00C6554A" w:rsidRDefault="00B370DC" w14:paraId="61CBC810" w14:textId="77777777">
      <w:pPr>
        <w:pStyle w:val="ContactInfo"/>
      </w:pPr>
    </w:p>
    <w:p w:rsidR="00B370DC" w:rsidP="00C6554A" w:rsidRDefault="00B370DC" w14:paraId="61C6F357" w14:textId="77777777">
      <w:pPr>
        <w:pStyle w:val="ContactInfo"/>
      </w:pPr>
    </w:p>
    <w:p w:rsidR="00B370DC" w:rsidP="00C6554A" w:rsidRDefault="00B370DC" w14:paraId="28722F2B" w14:textId="77777777">
      <w:pPr>
        <w:pStyle w:val="ContactInfo"/>
      </w:pPr>
    </w:p>
    <w:p w:rsidR="00B370DC" w:rsidP="00C6554A" w:rsidRDefault="00B370DC" w14:paraId="3F8840F0" w14:textId="77777777">
      <w:pPr>
        <w:pStyle w:val="ContactInfo"/>
      </w:pPr>
    </w:p>
    <w:tbl>
      <w:tblPr>
        <w:tblStyle w:val="TableGrid"/>
        <w:tblW w:w="0" w:type="auto"/>
        <w:tblLook w:val="04A0" w:firstRow="1" w:lastRow="0" w:firstColumn="1" w:lastColumn="0" w:noHBand="0" w:noVBand="1"/>
      </w:tblPr>
      <w:tblGrid>
        <w:gridCol w:w="2876"/>
        <w:gridCol w:w="2877"/>
        <w:gridCol w:w="2877"/>
      </w:tblGrid>
      <w:tr w:rsidR="00B370DC" w:rsidTr="51BCB4A1" w14:paraId="42DF6FA6" w14:textId="77777777">
        <w:tc>
          <w:tcPr>
            <w:tcW w:w="2876" w:type="dxa"/>
            <w:tcMar/>
          </w:tcPr>
          <w:p w:rsidR="00B370DC" w:rsidP="00C6554A" w:rsidRDefault="00B370DC" w14:paraId="6930197E" w14:textId="77777777">
            <w:pPr>
              <w:pStyle w:val="ContactInfo"/>
            </w:pPr>
            <w:r>
              <w:t>Student Name</w:t>
            </w:r>
          </w:p>
        </w:tc>
        <w:tc>
          <w:tcPr>
            <w:tcW w:w="2877" w:type="dxa"/>
            <w:tcMar/>
          </w:tcPr>
          <w:p w:rsidR="00B370DC" w:rsidP="00C6554A" w:rsidRDefault="00B370DC" w14:paraId="754EDC99" w14:textId="77777777">
            <w:pPr>
              <w:pStyle w:val="ContactInfo"/>
            </w:pPr>
            <w:r>
              <w:t>Student Id</w:t>
            </w:r>
          </w:p>
        </w:tc>
        <w:tc>
          <w:tcPr>
            <w:tcW w:w="2877" w:type="dxa"/>
            <w:tcMar/>
          </w:tcPr>
          <w:p w:rsidR="00B370DC" w:rsidP="00C6554A" w:rsidRDefault="00B370DC" w14:paraId="6D71D403" w14:textId="77777777">
            <w:pPr>
              <w:pStyle w:val="ContactInfo"/>
            </w:pPr>
            <w:r>
              <w:t xml:space="preserve">Statement of contribution </w:t>
            </w:r>
            <w:r w:rsidR="00805A55">
              <w:t xml:space="preserve">to </w:t>
            </w:r>
            <w:r>
              <w:t>the report</w:t>
            </w:r>
          </w:p>
        </w:tc>
      </w:tr>
      <w:tr w:rsidR="00B370DC" w:rsidTr="51BCB4A1" w14:paraId="17DA607F" w14:textId="77777777">
        <w:tc>
          <w:tcPr>
            <w:tcW w:w="2876" w:type="dxa"/>
            <w:tcMar/>
          </w:tcPr>
          <w:p w:rsidR="00B370DC" w:rsidP="00C6554A" w:rsidRDefault="00BA1B14" w14:paraId="10CB1730" w14:textId="4A8C8BCA">
            <w:pPr>
              <w:pStyle w:val="ContactInfo"/>
            </w:pPr>
            <w:r>
              <w:t>Ashim Ad</w:t>
            </w:r>
            <w:r w:rsidR="006D618A">
              <w:t>hikari</w:t>
            </w:r>
          </w:p>
        </w:tc>
        <w:tc>
          <w:tcPr>
            <w:tcW w:w="2877" w:type="dxa"/>
            <w:tcMar/>
          </w:tcPr>
          <w:p w:rsidR="00B370DC" w:rsidP="00C6554A" w:rsidRDefault="0C98F636" w14:paraId="5A4544C8" w14:textId="73414DA8">
            <w:pPr>
              <w:pStyle w:val="ContactInfo"/>
            </w:pPr>
            <w:r>
              <w:t>104104333</w:t>
            </w:r>
          </w:p>
        </w:tc>
        <w:tc>
          <w:tcPr>
            <w:tcW w:w="2877" w:type="dxa"/>
            <w:tcMar/>
          </w:tcPr>
          <w:p w:rsidR="00B370DC" w:rsidP="00C6554A" w:rsidRDefault="00B370DC" w14:paraId="2E6C9D46" w14:textId="77777777">
            <w:pPr>
              <w:pStyle w:val="ContactInfo"/>
            </w:pPr>
          </w:p>
        </w:tc>
      </w:tr>
      <w:tr w:rsidR="00B370DC" w:rsidTr="51BCB4A1" w14:paraId="2D5B3023" w14:textId="77777777">
        <w:tc>
          <w:tcPr>
            <w:tcW w:w="2876" w:type="dxa"/>
            <w:tcMar/>
          </w:tcPr>
          <w:p w:rsidR="00B370DC" w:rsidP="00C6554A" w:rsidRDefault="006D618A" w14:paraId="2FB4A85A" w14:textId="6140534D">
            <w:pPr>
              <w:pStyle w:val="ContactInfo"/>
            </w:pPr>
            <w:r>
              <w:t>Ru</w:t>
            </w:r>
            <w:r w:rsidR="00E02CB4">
              <w:t xml:space="preserve">ffin </w:t>
            </w:r>
            <w:r w:rsidR="007706CE">
              <w:t>Remad</w:t>
            </w:r>
          </w:p>
        </w:tc>
        <w:tc>
          <w:tcPr>
            <w:tcW w:w="2877" w:type="dxa"/>
            <w:tcMar/>
          </w:tcPr>
          <w:p w:rsidR="00B370DC" w:rsidP="00C6554A" w:rsidRDefault="1B5E79F3" w14:paraId="40AB51B9" w14:textId="38457549">
            <w:pPr>
              <w:pStyle w:val="ContactInfo"/>
            </w:pPr>
            <w:r>
              <w:t>103840173</w:t>
            </w:r>
          </w:p>
        </w:tc>
        <w:tc>
          <w:tcPr>
            <w:tcW w:w="2877" w:type="dxa"/>
            <w:tcMar/>
          </w:tcPr>
          <w:p w:rsidR="00B370DC" w:rsidP="00C6554A" w:rsidRDefault="00B370DC" w14:paraId="076AF58F" w14:textId="77777777">
            <w:pPr>
              <w:pStyle w:val="ContactInfo"/>
            </w:pPr>
          </w:p>
        </w:tc>
      </w:tr>
      <w:tr w:rsidR="00B370DC" w:rsidTr="51BCB4A1" w14:paraId="4BAF3936" w14:textId="77777777">
        <w:tc>
          <w:tcPr>
            <w:tcW w:w="2876" w:type="dxa"/>
            <w:tcMar/>
          </w:tcPr>
          <w:p w:rsidR="00B370DC" w:rsidP="00C6554A" w:rsidRDefault="007706CE" w14:paraId="1E52899B" w14:textId="3664A5ED">
            <w:pPr>
              <w:pStyle w:val="ContactInfo"/>
            </w:pPr>
            <w:r>
              <w:t>Prabesh Bhattarai</w:t>
            </w:r>
          </w:p>
        </w:tc>
        <w:tc>
          <w:tcPr>
            <w:tcW w:w="2877" w:type="dxa"/>
            <w:tcMar/>
          </w:tcPr>
          <w:p w:rsidR="00B370DC" w:rsidP="00C6554A" w:rsidRDefault="009139AD" w14:paraId="5F75BF72" w14:textId="628CB9F9">
            <w:pPr>
              <w:pStyle w:val="ContactInfo"/>
            </w:pPr>
            <w:r>
              <w:t>104085535</w:t>
            </w:r>
          </w:p>
        </w:tc>
        <w:tc>
          <w:tcPr>
            <w:tcW w:w="2877" w:type="dxa"/>
            <w:tcMar/>
          </w:tcPr>
          <w:p w:rsidR="00B370DC" w:rsidP="00C6554A" w:rsidRDefault="00B370DC" w14:paraId="433E64D6" w14:textId="77777777">
            <w:pPr>
              <w:pStyle w:val="ContactInfo"/>
            </w:pPr>
          </w:p>
        </w:tc>
      </w:tr>
      <w:tr w:rsidR="00B370DC" w:rsidTr="51BCB4A1" w14:paraId="6EB4A7FA" w14:textId="77777777">
        <w:tc>
          <w:tcPr>
            <w:tcW w:w="2876" w:type="dxa"/>
            <w:tcMar/>
          </w:tcPr>
          <w:p w:rsidR="00B370DC" w:rsidP="00C6554A" w:rsidRDefault="007706CE" w14:paraId="1C32B3CC" w14:textId="6E6B5DCA">
            <w:pPr>
              <w:pStyle w:val="ContactInfo"/>
            </w:pPr>
            <w:r>
              <w:t>Aaradhya Lamsal</w:t>
            </w:r>
          </w:p>
        </w:tc>
        <w:tc>
          <w:tcPr>
            <w:tcW w:w="2877" w:type="dxa"/>
            <w:tcMar/>
          </w:tcPr>
          <w:p w:rsidR="00B370DC" w:rsidP="00C6554A" w:rsidRDefault="17966FA7" w14:paraId="60285127" w14:textId="24A29673">
            <w:pPr>
              <w:pStyle w:val="ContactInfo"/>
            </w:pPr>
            <w:r>
              <w:t>103828166</w:t>
            </w:r>
          </w:p>
        </w:tc>
        <w:tc>
          <w:tcPr>
            <w:tcW w:w="2877" w:type="dxa"/>
            <w:tcMar/>
          </w:tcPr>
          <w:p w:rsidR="00B370DC" w:rsidP="00C6554A" w:rsidRDefault="00B370DC" w14:paraId="05BE4047" w14:textId="77777777">
            <w:pPr>
              <w:pStyle w:val="ContactInfo"/>
            </w:pPr>
          </w:p>
        </w:tc>
      </w:tr>
      <w:tr w:rsidR="007706CE" w:rsidTr="51BCB4A1" w14:paraId="54D9DE07" w14:textId="77777777">
        <w:tc>
          <w:tcPr>
            <w:tcW w:w="2876" w:type="dxa"/>
            <w:tcMar/>
          </w:tcPr>
          <w:p w:rsidR="007706CE" w:rsidP="00C6554A" w:rsidRDefault="00FE78A8" w14:paraId="7FE246EF" w14:textId="32644D43">
            <w:pPr>
              <w:pStyle w:val="ContactInfo"/>
            </w:pPr>
            <w:r>
              <w:t>Ankit Malik</w:t>
            </w:r>
          </w:p>
        </w:tc>
        <w:tc>
          <w:tcPr>
            <w:tcW w:w="2877" w:type="dxa"/>
            <w:tcMar/>
          </w:tcPr>
          <w:p w:rsidR="007706CE" w:rsidP="00C6554A" w:rsidRDefault="7CD7A5FB" w14:paraId="26C836DC" w14:textId="1BA7F3B9">
            <w:pPr>
              <w:pStyle w:val="ContactInfo"/>
            </w:pPr>
            <w:r>
              <w:t>103531273</w:t>
            </w:r>
          </w:p>
        </w:tc>
        <w:tc>
          <w:tcPr>
            <w:tcW w:w="2877" w:type="dxa"/>
            <w:tcMar/>
          </w:tcPr>
          <w:p w:rsidR="007706CE" w:rsidP="00C6554A" w:rsidRDefault="007706CE" w14:paraId="69ED6F75" w14:textId="77777777">
            <w:pPr>
              <w:pStyle w:val="ContactInfo"/>
            </w:pPr>
          </w:p>
        </w:tc>
      </w:tr>
      <w:tr w:rsidR="00FE78A8" w:rsidTr="51BCB4A1" w14:paraId="79510397" w14:textId="77777777">
        <w:tc>
          <w:tcPr>
            <w:tcW w:w="2876" w:type="dxa"/>
            <w:tcMar/>
          </w:tcPr>
          <w:p w:rsidR="00FE78A8" w:rsidP="00C6554A" w:rsidRDefault="20B2C6C9" w14:paraId="403F3FEF" w14:textId="32753D35">
            <w:pPr>
              <w:pStyle w:val="ContactInfo"/>
            </w:pPr>
            <w:r>
              <w:t xml:space="preserve">Shivam </w:t>
            </w:r>
            <w:r w:rsidR="40AEE54D">
              <w:t>S</w:t>
            </w:r>
            <w:r>
              <w:t>harma</w:t>
            </w:r>
          </w:p>
        </w:tc>
        <w:tc>
          <w:tcPr>
            <w:tcW w:w="2877" w:type="dxa"/>
            <w:tcMar/>
          </w:tcPr>
          <w:p w:rsidR="00FE78A8" w:rsidP="00C6554A" w:rsidRDefault="7CFE7BD7" w14:paraId="55847BAE" w14:textId="0D7600AB">
            <w:pPr>
              <w:pStyle w:val="ContactInfo"/>
            </w:pPr>
            <w:r>
              <w:t>103800575</w:t>
            </w:r>
          </w:p>
        </w:tc>
        <w:tc>
          <w:tcPr>
            <w:tcW w:w="2877" w:type="dxa"/>
            <w:tcMar/>
          </w:tcPr>
          <w:p w:rsidR="00FE78A8" w:rsidP="00C6554A" w:rsidRDefault="00FE78A8" w14:paraId="5689A378" w14:textId="26E4610F">
            <w:pPr>
              <w:pStyle w:val="ContactInfo"/>
            </w:pPr>
            <w:r w:rsidR="6061E0F7">
              <w:rPr/>
              <w:t xml:space="preserve">Discussed </w:t>
            </w:r>
            <w:r w:rsidR="6061E0F7">
              <w:rPr/>
              <w:t>mitigation plan with team members</w:t>
            </w:r>
          </w:p>
        </w:tc>
      </w:tr>
      <w:tr w:rsidR="00070652" w:rsidTr="51BCB4A1" w14:paraId="01010189" w14:textId="77777777">
        <w:tc>
          <w:tcPr>
            <w:tcW w:w="2876" w:type="dxa"/>
            <w:tcMar/>
          </w:tcPr>
          <w:p w:rsidR="00070652" w:rsidP="00C6554A" w:rsidRDefault="00070652" w14:paraId="1D7038AC" w14:textId="7427E5C2">
            <w:pPr>
              <w:pStyle w:val="ContactInfo"/>
            </w:pPr>
            <w:r>
              <w:t>Nur E Siam</w:t>
            </w:r>
          </w:p>
        </w:tc>
        <w:tc>
          <w:tcPr>
            <w:tcW w:w="2877" w:type="dxa"/>
            <w:tcMar/>
          </w:tcPr>
          <w:p w:rsidR="00070652" w:rsidP="00C6554A" w:rsidRDefault="470E1FFE" w14:paraId="753AE8F6" w14:textId="7F1B5670">
            <w:pPr>
              <w:pStyle w:val="ContactInfo"/>
            </w:pPr>
            <w:r>
              <w:t>103842784</w:t>
            </w:r>
          </w:p>
        </w:tc>
        <w:tc>
          <w:tcPr>
            <w:tcW w:w="2877" w:type="dxa"/>
            <w:tcMar/>
          </w:tcPr>
          <w:p w:rsidR="00070652" w:rsidP="00C6554A" w:rsidRDefault="00070652" w14:paraId="70081455" w14:textId="096DF891">
            <w:pPr>
              <w:pStyle w:val="ContactInfo"/>
            </w:pPr>
            <w:r w:rsidR="34A9422C">
              <w:rPr/>
              <w:t xml:space="preserve">Did the risk </w:t>
            </w:r>
            <w:r w:rsidR="34A9422C">
              <w:rPr/>
              <w:t>mitigation &amp;</w:t>
            </w:r>
            <w:r w:rsidR="34A9422C">
              <w:rPr/>
              <w:t xml:space="preserve"> assigned team roles</w:t>
            </w:r>
          </w:p>
        </w:tc>
      </w:tr>
    </w:tbl>
    <w:p w:rsidR="00C6554A" w:rsidP="00C6554A" w:rsidRDefault="00C6554A" w14:paraId="239D06E7" w14:textId="77777777">
      <w:pPr>
        <w:pStyle w:val="ContactInfo"/>
      </w:pPr>
      <w:r>
        <w:br w:type="page"/>
      </w:r>
    </w:p>
    <w:p w:rsidR="00C85470" w:rsidRDefault="000862CD" w14:paraId="5A1E80BE" w14:textId="77777777">
      <w:pPr>
        <w:pStyle w:val="Heading2"/>
        <w:divId w:val="1349796419"/>
        <w:rPr>
          <w:lang w:val="en-AU"/>
        </w:rPr>
      </w:pPr>
      <w:r>
        <w:rPr>
          <w:lang w:val="en-AU"/>
        </w:rPr>
        <w:t>Acknowledgment</w:t>
      </w:r>
      <w:r w:rsidR="00C85470">
        <w:rPr>
          <w:lang w:val="en-AU"/>
        </w:rPr>
        <w:t xml:space="preserve"> of Country </w:t>
      </w:r>
    </w:p>
    <w:p w:rsidR="00C85470" w:rsidRDefault="00C85470" w14:paraId="5F3DD509" w14:textId="77777777">
      <w:pPr>
        <w:divId w:val="1349796419"/>
        <w:rPr>
          <w:lang w:val="en-AU"/>
        </w:rPr>
      </w:pPr>
      <w:bookmarkStart w:name="_Hlk158310953" w:id="5"/>
      <w:r>
        <w:rPr>
          <w:lang w:val="en-AU"/>
        </w:rPr>
        <w:t xml:space="preserve">Each team member identifies: </w:t>
      </w:r>
    </w:p>
    <w:p w:rsidRPr="000862CD" w:rsidR="00C6554A" w:rsidP="000862CD" w:rsidRDefault="00C85470" w14:paraId="62229634" w14:textId="77777777">
      <w:pPr>
        <w:pStyle w:val="ListBullet"/>
        <w:numPr>
          <w:ilvl w:val="0"/>
          <w:numId w:val="0"/>
        </w:numPr>
        <w:ind w:left="360"/>
        <w:divId w:val="1349796419"/>
        <w:rPr>
          <w:lang w:val="en-AU"/>
        </w:rPr>
      </w:pPr>
      <w:r>
        <w:rPr>
          <w:lang w:val="en-AU"/>
        </w:rPr>
        <w:t xml:space="preserve">the </w:t>
      </w:r>
      <w:hyperlink w:history="1" r:id="rId7">
        <w:r>
          <w:rPr>
            <w:rStyle w:val="Hyperlink"/>
            <w:lang w:val="en-AU"/>
          </w:rPr>
          <w:t>Traditional Owners</w:t>
        </w:r>
      </w:hyperlink>
      <w:r>
        <w:rPr>
          <w:lang w:val="en-AU"/>
        </w:rPr>
        <w:t xml:space="preserve"> of the land they lived on while completing this work (if living in Australia)</w:t>
      </w:r>
    </w:p>
    <w:bookmarkEnd w:id="5"/>
    <w:p w:rsidR="000862CD" w:rsidP="51BCB4A1" w:rsidRDefault="000862CD" w14:paraId="5F44EDCF" w14:textId="1F46E8F6">
      <w:pPr>
        <w:pStyle w:val="Heading2"/>
        <w:numPr>
          <w:ilvl w:val="0"/>
          <w:numId w:val="17"/>
        </w:numPr>
        <w:rPr/>
      </w:pPr>
      <w:r w:rsidR="000862CD">
        <w:rPr/>
        <w:t xml:space="preserve">Team </w:t>
      </w:r>
      <w:r w:rsidR="00805D58">
        <w:rPr/>
        <w:t>profile</w:t>
      </w:r>
      <w:bookmarkStart w:name="_Hlk158311212" w:id="6"/>
    </w:p>
    <w:p w:rsidR="3FFFFBD5" w:rsidP="51BCB4A1" w:rsidRDefault="3FFFFBD5" w14:paraId="5B6992E1" w14:textId="50D55E12">
      <w:pPr>
        <w:spacing w:before="0" w:beforeAutospacing="off" w:after="0" w:afterAutospacing="off"/>
        <w:rPr>
          <w:rFonts w:ascii="Helvetica Neue" w:hAnsi="Helvetica Neue" w:eastAsia="Helvetica Neue" w:cs="Helvetica Neue"/>
          <w:b w:val="0"/>
          <w:bCs w:val="0"/>
          <w:i w:val="0"/>
          <w:iCs w:val="0"/>
          <w:noProof w:val="0"/>
          <w:sz w:val="19"/>
          <w:szCs w:val="19"/>
          <w:lang w:val="en-US"/>
        </w:rPr>
      </w:pPr>
      <w:r w:rsidRPr="51BCB4A1" w:rsidR="3FFFFBD5">
        <w:rPr>
          <w:rFonts w:ascii="Constantia" w:hAnsi="Constantia" w:eastAsia="Constantia" w:cs="Constantia" w:asciiTheme="minorAscii" w:hAnsiTheme="minorAscii" w:eastAsiaTheme="minorAscii" w:cstheme="minorAscii"/>
          <w:b w:val="0"/>
          <w:bCs w:val="0"/>
          <w:i w:val="0"/>
          <w:iCs w:val="0"/>
          <w:noProof w:val="0"/>
          <w:sz w:val="22"/>
          <w:szCs w:val="22"/>
          <w:lang w:val="en-US"/>
        </w:rPr>
        <w:t xml:space="preserve">The project team consists of diverse individuals with strong technical and soft skills. Ashim Adhikari is a Python and AWS expert with leadership and problem-solving abilities, likely to take on a guiding role. Ankit Malik, skilled in databases and web development, excels in problem-solving and adaptability, playing an organizing role while preferring online communication. Ruffin </w:t>
      </w:r>
      <w:r w:rsidRPr="51BCB4A1" w:rsidR="3FFFFBD5">
        <w:rPr>
          <w:rFonts w:ascii="Constantia" w:hAnsi="Constantia" w:eastAsia="Constantia" w:cs="Constantia" w:asciiTheme="minorAscii" w:hAnsiTheme="minorAscii" w:eastAsiaTheme="minorAscii" w:cstheme="minorAscii"/>
          <w:b w:val="0"/>
          <w:bCs w:val="0"/>
          <w:i w:val="0"/>
          <w:iCs w:val="0"/>
          <w:noProof w:val="0"/>
          <w:sz w:val="22"/>
          <w:szCs w:val="22"/>
          <w:lang w:val="en-US"/>
        </w:rPr>
        <w:t>Remad</w:t>
      </w:r>
      <w:r w:rsidRPr="51BCB4A1" w:rsidR="3FFFFBD5">
        <w:rPr>
          <w:rFonts w:ascii="Constantia" w:hAnsi="Constantia" w:eastAsia="Constantia" w:cs="Constantia" w:asciiTheme="minorAscii" w:hAnsiTheme="minorAscii" w:eastAsiaTheme="minorAscii" w:cstheme="minorAscii"/>
          <w:b w:val="0"/>
          <w:bCs w:val="0"/>
          <w:i w:val="0"/>
          <w:iCs w:val="0"/>
          <w:noProof w:val="0"/>
          <w:sz w:val="22"/>
          <w:szCs w:val="22"/>
          <w:lang w:val="en-US"/>
        </w:rPr>
        <w:t xml:space="preserve">, a detail-oriented </w:t>
      </w:r>
      <w:r w:rsidRPr="51BCB4A1" w:rsidR="42BBADBA">
        <w:rPr>
          <w:rFonts w:ascii="Constantia" w:hAnsi="Constantia" w:eastAsia="Constantia" w:cs="Constantia" w:asciiTheme="minorAscii" w:hAnsiTheme="minorAscii" w:eastAsiaTheme="minorAscii" w:cstheme="minorAscii"/>
          <w:b w:val="0"/>
          <w:bCs w:val="0"/>
          <w:i w:val="0"/>
          <w:iCs w:val="0"/>
          <w:noProof w:val="0"/>
          <w:sz w:val="22"/>
          <w:szCs w:val="22"/>
          <w:lang w:val="en-US"/>
        </w:rPr>
        <w:t xml:space="preserve">full-stack </w:t>
      </w:r>
      <w:r w:rsidRPr="51BCB4A1" w:rsidR="3FFFFBD5">
        <w:rPr>
          <w:rFonts w:ascii="Constantia" w:hAnsi="Constantia" w:eastAsia="Constantia" w:cs="Constantia" w:asciiTheme="minorAscii" w:hAnsiTheme="minorAscii" w:eastAsiaTheme="minorAscii" w:cstheme="minorAscii"/>
          <w:b w:val="0"/>
          <w:bCs w:val="0"/>
          <w:i w:val="0"/>
          <w:iCs w:val="0"/>
          <w:noProof w:val="0"/>
          <w:sz w:val="22"/>
          <w:szCs w:val="22"/>
          <w:lang w:val="en-US"/>
        </w:rPr>
        <w:t>developer, focuses on analytical tasks and prefers in-person collaboration. Prabesh Bhattarai, experienced in both front-end</w:t>
      </w:r>
      <w:r w:rsidRPr="51BCB4A1" w:rsidR="57025CB2">
        <w:rPr>
          <w:rFonts w:ascii="Constantia" w:hAnsi="Constantia" w:eastAsia="Constantia" w:cs="Constantia" w:asciiTheme="minorAscii" w:hAnsiTheme="minorAscii" w:eastAsiaTheme="minorAscii" w:cstheme="minorAscii"/>
          <w:b w:val="0"/>
          <w:bCs w:val="0"/>
          <w:i w:val="0"/>
          <w:iCs w:val="0"/>
          <w:noProof w:val="0"/>
          <w:sz w:val="22"/>
          <w:szCs w:val="22"/>
          <w:lang w:val="en-US"/>
        </w:rPr>
        <w:t xml:space="preserve">, </w:t>
      </w:r>
      <w:r w:rsidRPr="51BCB4A1" w:rsidR="3FFFFBD5">
        <w:rPr>
          <w:rFonts w:ascii="Constantia" w:hAnsi="Constantia" w:eastAsia="Constantia" w:cs="Constantia" w:asciiTheme="minorAscii" w:hAnsiTheme="minorAscii" w:eastAsiaTheme="minorAscii" w:cstheme="minorAscii"/>
          <w:b w:val="0"/>
          <w:bCs w:val="0"/>
          <w:i w:val="0"/>
          <w:iCs w:val="0"/>
          <w:noProof w:val="0"/>
          <w:sz w:val="22"/>
          <w:szCs w:val="22"/>
          <w:lang w:val="en-US"/>
        </w:rPr>
        <w:t xml:space="preserve">back-end </w:t>
      </w:r>
      <w:r w:rsidRPr="51BCB4A1" w:rsidR="727558CD">
        <w:rPr>
          <w:rFonts w:ascii="Constantia" w:hAnsi="Constantia" w:eastAsia="Constantia" w:cs="Constantia" w:asciiTheme="minorAscii" w:hAnsiTheme="minorAscii" w:eastAsiaTheme="minorAscii" w:cstheme="minorAscii"/>
          <w:b w:val="0"/>
          <w:bCs w:val="0"/>
          <w:i w:val="0"/>
          <w:iCs w:val="0"/>
          <w:noProof w:val="0"/>
          <w:sz w:val="22"/>
          <w:szCs w:val="22"/>
          <w:lang w:val="en-US"/>
        </w:rPr>
        <w:t xml:space="preserve">and AWS Cloud </w:t>
      </w:r>
      <w:r w:rsidRPr="51BCB4A1" w:rsidR="3FFFFBD5">
        <w:rPr>
          <w:rFonts w:ascii="Constantia" w:hAnsi="Constantia" w:eastAsia="Constantia" w:cs="Constantia" w:asciiTheme="minorAscii" w:hAnsiTheme="minorAscii" w:eastAsiaTheme="minorAscii" w:cstheme="minorAscii"/>
          <w:b w:val="0"/>
          <w:bCs w:val="0"/>
          <w:i w:val="0"/>
          <w:iCs w:val="0"/>
          <w:noProof w:val="0"/>
          <w:sz w:val="22"/>
          <w:szCs w:val="22"/>
          <w:lang w:val="en-US"/>
        </w:rPr>
        <w:t>technologies, is strong in document management and critical thinking, contributing as a writer. Aaradhya Lamsal, with a focus on ReactJS and Python, values time management and adaptability, fostering effective communication and team dynamics. Shivam Sharma, a front-end specialist, is adept at time management and conflict resolution, ensuring team cohesion. Finally, Nur E Siam brings versatility with</w:t>
      </w:r>
      <w:r w:rsidRPr="51BCB4A1" w:rsidR="3FFFFBD5">
        <w:rPr>
          <w:rFonts w:ascii="Constantia" w:hAnsi="Constantia" w:eastAsia="Constantia" w:cs="Constantia" w:asciiTheme="minorAscii" w:hAnsiTheme="minorAscii" w:eastAsiaTheme="minorAscii" w:cstheme="minorAscii"/>
          <w:b w:val="0"/>
          <w:bCs w:val="0"/>
          <w:i w:val="0"/>
          <w:iCs w:val="0"/>
          <w:noProof w:val="0"/>
          <w:sz w:val="22"/>
          <w:szCs w:val="22"/>
          <w:lang w:val="en-US"/>
        </w:rPr>
        <w:t xml:space="preserve"> </w:t>
      </w:r>
      <w:r w:rsidRPr="51BCB4A1" w:rsidR="3FFFFBD5">
        <w:rPr>
          <w:rFonts w:ascii="Constantia" w:hAnsi="Constantia" w:eastAsia="Constantia" w:cs="Constantia" w:asciiTheme="minorAscii" w:hAnsiTheme="minorAscii" w:eastAsiaTheme="minorAscii" w:cstheme="minorAscii"/>
          <w:b w:val="0"/>
          <w:bCs w:val="0"/>
          <w:i w:val="0"/>
          <w:iCs w:val="0"/>
          <w:noProof w:val="0"/>
          <w:sz w:val="22"/>
          <w:szCs w:val="22"/>
          <w:lang w:val="en-US"/>
        </w:rPr>
        <w:t>proficienc</w:t>
      </w:r>
      <w:r w:rsidRPr="51BCB4A1" w:rsidR="3FFFFBD5">
        <w:rPr>
          <w:rFonts w:ascii="Constantia" w:hAnsi="Constantia" w:eastAsia="Constantia" w:cs="Constantia" w:asciiTheme="minorAscii" w:hAnsiTheme="minorAscii" w:eastAsiaTheme="minorAscii" w:cstheme="minorAscii"/>
          <w:b w:val="0"/>
          <w:bCs w:val="0"/>
          <w:i w:val="0"/>
          <w:iCs w:val="0"/>
          <w:noProof w:val="0"/>
          <w:sz w:val="22"/>
          <w:szCs w:val="22"/>
          <w:lang w:val="en-US"/>
        </w:rPr>
        <w:t>y</w:t>
      </w:r>
      <w:r w:rsidRPr="51BCB4A1" w:rsidR="3FFFFBD5">
        <w:rPr>
          <w:rFonts w:ascii="Constantia" w:hAnsi="Constantia" w:eastAsia="Constantia" w:cs="Constantia" w:asciiTheme="minorAscii" w:hAnsiTheme="minorAscii" w:eastAsiaTheme="minorAscii" w:cstheme="minorAscii"/>
          <w:b w:val="0"/>
          <w:bCs w:val="0"/>
          <w:i w:val="0"/>
          <w:iCs w:val="0"/>
          <w:noProof w:val="0"/>
          <w:sz w:val="22"/>
          <w:szCs w:val="22"/>
          <w:lang w:val="en-US"/>
        </w:rPr>
        <w:t xml:space="preserve"> in both front and backend development, along with creativity and problem-solving skills, making them a valuable contributor to innovative aspects of the project</w:t>
      </w:r>
      <w:r w:rsidRPr="51BCB4A1" w:rsidR="3FFFFBD5">
        <w:rPr>
          <w:rFonts w:ascii="Helvetica Neue" w:hAnsi="Helvetica Neue" w:eastAsia="Helvetica Neue" w:cs="Helvetica Neue"/>
          <w:b w:val="0"/>
          <w:bCs w:val="0"/>
          <w:i w:val="0"/>
          <w:iCs w:val="0"/>
          <w:noProof w:val="0"/>
          <w:sz w:val="19"/>
          <w:szCs w:val="19"/>
          <w:lang w:val="en-US"/>
        </w:rPr>
        <w:t>.</w:t>
      </w:r>
    </w:p>
    <w:p w:rsidR="51BCB4A1" w:rsidRDefault="51BCB4A1" w14:paraId="71D1AA51" w14:textId="18E3F01D"/>
    <w:p w:rsidR="51BCB4A1" w:rsidRDefault="51BCB4A1" w14:paraId="548216D2" w14:textId="01E71A2D"/>
    <w:p w:rsidR="000862CD" w:rsidP="000862CD" w:rsidRDefault="000862CD" w14:paraId="03FCC5D4" w14:textId="77777777">
      <w:r>
        <w:t>Complete the table with the summary of the above profiles.</w:t>
      </w:r>
    </w:p>
    <w:p w:rsidR="00805D58" w:rsidP="000862CD" w:rsidRDefault="00805D58" w14:paraId="133E0BE4" w14:textId="77777777">
      <w:r>
        <w:t>Table 1: Team Profile</w:t>
      </w:r>
    </w:p>
    <w:tbl>
      <w:tblPr>
        <w:tblStyle w:val="TableGrid"/>
        <w:tblW w:w="8778" w:type="dxa"/>
        <w:tblLook w:val="04A0" w:firstRow="1" w:lastRow="0" w:firstColumn="1" w:lastColumn="0" w:noHBand="0" w:noVBand="1"/>
      </w:tblPr>
      <w:tblGrid>
        <w:gridCol w:w="1035"/>
        <w:gridCol w:w="1862"/>
        <w:gridCol w:w="1418"/>
        <w:gridCol w:w="1647"/>
        <w:gridCol w:w="1301"/>
        <w:gridCol w:w="1515"/>
      </w:tblGrid>
      <w:tr w:rsidR="00B046B5" w:rsidTr="51BCB4A1" w14:paraId="61EA7448" w14:textId="77777777">
        <w:tc>
          <w:tcPr>
            <w:tcW w:w="1035" w:type="dxa"/>
            <w:tcMar/>
          </w:tcPr>
          <w:p w:rsidR="000862CD" w:rsidP="000862CD" w:rsidRDefault="000862CD" w14:paraId="4E5AF44E" w14:textId="77777777">
            <w:r>
              <w:t>Student name</w:t>
            </w:r>
          </w:p>
        </w:tc>
        <w:tc>
          <w:tcPr>
            <w:tcW w:w="1862" w:type="dxa"/>
            <w:tcMar/>
          </w:tcPr>
          <w:p w:rsidR="000862CD" w:rsidP="000862CD" w:rsidRDefault="000862CD" w14:paraId="125B434F" w14:textId="77777777">
            <w:r>
              <w:t>Technical skills</w:t>
            </w:r>
          </w:p>
        </w:tc>
        <w:tc>
          <w:tcPr>
            <w:tcW w:w="1418" w:type="dxa"/>
            <w:tcMar/>
          </w:tcPr>
          <w:p w:rsidR="000862CD" w:rsidP="000862CD" w:rsidRDefault="000862CD" w14:paraId="5231E18C" w14:textId="77777777">
            <w:r>
              <w:t>Soft skills</w:t>
            </w:r>
          </w:p>
        </w:tc>
        <w:tc>
          <w:tcPr>
            <w:tcW w:w="1647" w:type="dxa"/>
            <w:tcMar/>
          </w:tcPr>
          <w:p w:rsidR="000862CD" w:rsidP="000862CD" w:rsidRDefault="000862CD" w14:paraId="5EA6AC5F" w14:textId="77777777">
            <w:r>
              <w:t xml:space="preserve">Communication </w:t>
            </w:r>
          </w:p>
        </w:tc>
        <w:tc>
          <w:tcPr>
            <w:tcW w:w="1301" w:type="dxa"/>
            <w:tcMar/>
          </w:tcPr>
          <w:p w:rsidR="000862CD" w:rsidP="000862CD" w:rsidRDefault="00653288" w14:paraId="3B2FA3A9" w14:textId="77777777">
            <w:r>
              <w:t>Teamwork</w:t>
            </w:r>
          </w:p>
        </w:tc>
        <w:tc>
          <w:tcPr>
            <w:tcW w:w="1515" w:type="dxa"/>
            <w:tcMar/>
          </w:tcPr>
          <w:p w:rsidR="000862CD" w:rsidP="000862CD" w:rsidRDefault="00653288" w14:paraId="2DA65A7F" w14:textId="77777777">
            <w:r>
              <w:t>Other</w:t>
            </w:r>
          </w:p>
        </w:tc>
      </w:tr>
      <w:tr w:rsidR="00B046B5" w:rsidTr="51BCB4A1" w14:paraId="493E0CA5" w14:textId="77777777">
        <w:tc>
          <w:tcPr>
            <w:tcW w:w="1035" w:type="dxa"/>
            <w:tcMar/>
          </w:tcPr>
          <w:p w:rsidR="00070652" w:rsidP="00070652" w:rsidRDefault="00070652" w14:paraId="7A7BC632" w14:textId="66778525">
            <w:r>
              <w:t>Ashim Adhikari</w:t>
            </w:r>
          </w:p>
        </w:tc>
        <w:tc>
          <w:tcPr>
            <w:tcW w:w="1862" w:type="dxa"/>
            <w:tcMar/>
          </w:tcPr>
          <w:p w:rsidR="00070652" w:rsidP="00070652" w:rsidRDefault="430550AF" w14:paraId="796F5669" w14:textId="3E0893BA">
            <w:r w:rsidR="430550AF">
              <w:rPr/>
              <w:t>Python ,</w:t>
            </w:r>
            <w:r w:rsidR="430550AF">
              <w:rPr/>
              <w:t xml:space="preserve"> </w:t>
            </w:r>
            <w:r w:rsidR="609AF0DE">
              <w:rPr/>
              <w:t>Application Hosting Platforms,</w:t>
            </w:r>
            <w:r w:rsidR="430550AF">
              <w:rPr/>
              <w:t xml:space="preserve"> </w:t>
            </w:r>
            <w:r w:rsidR="430550AF">
              <w:rPr/>
              <w:t>Platform ,</w:t>
            </w:r>
            <w:r w:rsidR="430550AF">
              <w:rPr/>
              <w:t xml:space="preserve"> </w:t>
            </w:r>
            <w:r w:rsidR="430550AF">
              <w:rPr/>
              <w:t>AWS,</w:t>
            </w:r>
            <w:r w:rsidR="04DC37F9">
              <w:rPr/>
              <w:t>SQL</w:t>
            </w:r>
            <w:r w:rsidR="7F0574BE">
              <w:rPr/>
              <w:t>,Web</w:t>
            </w:r>
            <w:r w:rsidR="7F0574BE">
              <w:rPr/>
              <w:t xml:space="preserve"> Security (SSL,TLS,Certificates)</w:t>
            </w:r>
          </w:p>
        </w:tc>
        <w:tc>
          <w:tcPr>
            <w:tcW w:w="1418" w:type="dxa"/>
            <w:tcMar/>
          </w:tcPr>
          <w:p w:rsidR="00070652" w:rsidP="00070652" w:rsidRDefault="430550AF" w14:paraId="3F52E9B7" w14:textId="745D0B95">
            <w:r w:rsidR="430550AF">
              <w:rPr/>
              <w:t xml:space="preserve">Problem </w:t>
            </w:r>
            <w:r w:rsidR="3FC987E5">
              <w:rPr/>
              <w:t>Solving,</w:t>
            </w:r>
            <w:r w:rsidR="430550AF">
              <w:rPr/>
              <w:t xml:space="preserve"> </w:t>
            </w:r>
            <w:r w:rsidR="5AABCEA2">
              <w:rPr/>
              <w:t xml:space="preserve">Leadership, adaptability, Attention to detail, cultural </w:t>
            </w:r>
            <w:r w:rsidR="5AABCEA2">
              <w:rPr/>
              <w:t>awareness</w:t>
            </w:r>
            <w:r w:rsidR="0A781FD3">
              <w:rPr/>
              <w:t xml:space="preserve"> </w:t>
            </w:r>
            <w:r w:rsidR="430550AF">
              <w:rPr/>
              <w:t xml:space="preserve"> </w:t>
            </w:r>
            <w:r w:rsidR="1CB54F98">
              <w:rPr/>
              <w:t>,</w:t>
            </w:r>
            <w:r w:rsidR="1CB54F98">
              <w:rPr/>
              <w:t xml:space="preserve">Team Work </w:t>
            </w:r>
          </w:p>
        </w:tc>
        <w:tc>
          <w:tcPr>
            <w:tcW w:w="1647" w:type="dxa"/>
            <w:tcMar/>
          </w:tcPr>
          <w:p w:rsidR="00070652" w:rsidP="00070652" w:rsidRDefault="00070652" w14:paraId="6ADCD6C9" w14:textId="6E20DAA5">
            <w:r w:rsidR="1B1336B0">
              <w:rPr/>
              <w:t>In Person</w:t>
            </w:r>
            <w:r>
              <w:br/>
            </w:r>
            <w:r w:rsidR="548C045B">
              <w:rPr/>
              <w:t>Microsoft Teams</w:t>
            </w:r>
          </w:p>
        </w:tc>
        <w:tc>
          <w:tcPr>
            <w:tcW w:w="1301" w:type="dxa"/>
            <w:tcMar/>
          </w:tcPr>
          <w:p w:rsidR="00070652" w:rsidP="00070652" w:rsidRDefault="00070652" w14:paraId="3528DDE6" w14:textId="6DA894B3">
            <w:r w:rsidR="548C045B">
              <w:rPr/>
              <w:t xml:space="preserve">Team </w:t>
            </w:r>
            <w:r w:rsidR="7ECC700F">
              <w:rPr/>
              <w:t>Leader, Organizer</w:t>
            </w:r>
            <w:r w:rsidR="3D6ACCC8">
              <w:rPr/>
              <w:t>,</w:t>
            </w:r>
            <w:r>
              <w:br/>
            </w:r>
            <w:r w:rsidR="46264560">
              <w:rPr/>
              <w:t xml:space="preserve">Strategist , </w:t>
            </w:r>
          </w:p>
        </w:tc>
        <w:tc>
          <w:tcPr>
            <w:tcW w:w="1515" w:type="dxa"/>
            <w:tcMar/>
          </w:tcPr>
          <w:p w:rsidR="00070652" w:rsidP="00070652" w:rsidRDefault="00070652" w14:paraId="7BD58436" w14:textId="77777777"/>
        </w:tc>
      </w:tr>
      <w:tr w:rsidR="00B046B5" w:rsidTr="51BCB4A1" w14:paraId="465961C9" w14:textId="77777777">
        <w:tc>
          <w:tcPr>
            <w:tcW w:w="1035" w:type="dxa"/>
            <w:tcMar/>
          </w:tcPr>
          <w:p w:rsidR="00387DDB" w:rsidP="00070652" w:rsidRDefault="34722591" w14:paraId="36DEA8C5" w14:textId="0B33CD44">
            <w:r>
              <w:t>Ankit Malik</w:t>
            </w:r>
          </w:p>
          <w:p w:rsidR="00070652" w:rsidP="00070652" w:rsidRDefault="00070652" w14:paraId="6C77E789" w14:textId="6D86259B"/>
        </w:tc>
        <w:tc>
          <w:tcPr>
            <w:tcW w:w="1862" w:type="dxa"/>
            <w:tcMar/>
          </w:tcPr>
          <w:p w:rsidR="00070652" w:rsidP="00070652" w:rsidRDefault="34722591" w14:paraId="4EFA6B8E" w14:textId="4DBDEA41">
            <w:r w:rsidR="34722591">
              <w:rPr/>
              <w:t xml:space="preserve">Databases, Html, </w:t>
            </w:r>
            <w:r w:rsidR="5FFE2CF4">
              <w:rPr/>
              <w:t>CSS</w:t>
            </w:r>
            <w:r w:rsidR="34722591">
              <w:rPr/>
              <w:t xml:space="preserve">, </w:t>
            </w:r>
            <w:r w:rsidR="712931E8">
              <w:rPr/>
              <w:t>PHP</w:t>
            </w:r>
          </w:p>
        </w:tc>
        <w:tc>
          <w:tcPr>
            <w:tcW w:w="1418" w:type="dxa"/>
            <w:tcMar/>
          </w:tcPr>
          <w:p w:rsidR="00070652" w:rsidP="00070652" w:rsidRDefault="3BFEBF5B" w14:paraId="77FCF8EE" w14:textId="376FF609">
            <w:r>
              <w:t>Problem solving, Adaptability</w:t>
            </w:r>
          </w:p>
        </w:tc>
        <w:tc>
          <w:tcPr>
            <w:tcW w:w="1647" w:type="dxa"/>
            <w:tcMar/>
          </w:tcPr>
          <w:p w:rsidR="00070652" w:rsidP="00070652" w:rsidRDefault="3BFEBF5B" w14:paraId="3EE6B434" w14:textId="27B486EC">
            <w:r>
              <w:t>Would prefer online but happy to meet in person, Teams, email</w:t>
            </w:r>
          </w:p>
        </w:tc>
        <w:tc>
          <w:tcPr>
            <w:tcW w:w="1301" w:type="dxa"/>
            <w:tcMar/>
          </w:tcPr>
          <w:p w:rsidR="00070652" w:rsidP="00070652" w:rsidRDefault="20518D0D" w14:paraId="339BFE64" w14:textId="3DD1654F">
            <w:r w:rsidR="0AE81136">
              <w:rPr/>
              <w:t>Organizer</w:t>
            </w:r>
            <w:r w:rsidR="20518D0D">
              <w:rPr/>
              <w:t>, Team member</w:t>
            </w:r>
            <w:r w:rsidR="0523FD6D">
              <w:rPr/>
              <w:t xml:space="preserve">, </w:t>
            </w:r>
          </w:p>
        </w:tc>
        <w:tc>
          <w:tcPr>
            <w:tcW w:w="1515" w:type="dxa"/>
            <w:tcMar/>
          </w:tcPr>
          <w:p w:rsidR="00070652" w:rsidP="00070652" w:rsidRDefault="00070652" w14:paraId="027B1175" w14:textId="77777777"/>
        </w:tc>
      </w:tr>
      <w:tr w:rsidR="00B046B5" w:rsidTr="51BCB4A1" w14:paraId="1738F2DC" w14:textId="77777777">
        <w:tc>
          <w:tcPr>
            <w:tcW w:w="1035" w:type="dxa"/>
            <w:tcMar/>
          </w:tcPr>
          <w:p w:rsidR="00387DDB" w:rsidP="00070652" w:rsidRDefault="2C84AD5A" w14:paraId="1277B254" w14:textId="5852924A">
            <w:r>
              <w:t>Ruffin Remad</w:t>
            </w:r>
          </w:p>
          <w:p w:rsidR="00070652" w:rsidP="00070652" w:rsidRDefault="00070652" w14:paraId="6E094345" w14:textId="74FB98FC"/>
        </w:tc>
        <w:tc>
          <w:tcPr>
            <w:tcW w:w="1862" w:type="dxa"/>
            <w:tcMar/>
          </w:tcPr>
          <w:p w:rsidR="00070652" w:rsidP="00070652" w:rsidRDefault="2C84AD5A" w14:paraId="7466AA72" w14:textId="46C1577E">
            <w:r w:rsidR="2C84AD5A">
              <w:rPr/>
              <w:t>Web development in React using HTML, CSS and JavaScript, Object-Oriented Programming</w:t>
            </w:r>
            <w:r w:rsidR="5FEAC644">
              <w:rPr/>
              <w:t xml:space="preserve"> in C# and C++</w:t>
            </w:r>
            <w:r w:rsidR="00C42325">
              <w:rPr/>
              <w:t>,</w:t>
            </w:r>
            <w:r w:rsidR="423ABDF4">
              <w:rPr/>
              <w:t xml:space="preserve"> </w:t>
            </w:r>
            <w:r w:rsidR="2C84AD5A">
              <w:rPr/>
              <w:t xml:space="preserve">Database management, </w:t>
            </w:r>
            <w:r w:rsidR="5F685A41">
              <w:rPr/>
              <w:t>Cloud Computing</w:t>
            </w:r>
          </w:p>
        </w:tc>
        <w:tc>
          <w:tcPr>
            <w:tcW w:w="1418" w:type="dxa"/>
            <w:tcMar/>
          </w:tcPr>
          <w:p w:rsidR="00070652" w:rsidP="00070652" w:rsidRDefault="7E7FDF80" w14:paraId="21A5C556" w14:textId="30023322">
            <w:r>
              <w:t>Anal</w:t>
            </w:r>
            <w:r w:rsidR="009139AD">
              <w:t>ytical skills, Detail-oriented</w:t>
            </w:r>
          </w:p>
        </w:tc>
        <w:tc>
          <w:tcPr>
            <w:tcW w:w="1647" w:type="dxa"/>
            <w:tcMar/>
          </w:tcPr>
          <w:p w:rsidR="00070652" w:rsidP="00070652" w:rsidRDefault="6BC8FD98" w14:paraId="6F9039B3" w14:textId="52919311">
            <w:r>
              <w:t>In-person, Microsoft Teams</w:t>
            </w:r>
          </w:p>
        </w:tc>
        <w:tc>
          <w:tcPr>
            <w:tcW w:w="1301" w:type="dxa"/>
            <w:tcMar/>
          </w:tcPr>
          <w:p w:rsidR="00070652" w:rsidP="00070652" w:rsidRDefault="6BC8FD98" w14:paraId="0B02707B" w14:textId="0CA9E424">
            <w:r w:rsidR="38CFBC4D">
              <w:rPr/>
              <w:t>Responder, Editor, Proof-reader</w:t>
            </w:r>
          </w:p>
        </w:tc>
        <w:tc>
          <w:tcPr>
            <w:tcW w:w="1515" w:type="dxa"/>
            <w:tcMar/>
          </w:tcPr>
          <w:p w:rsidR="00070652" w:rsidP="00070652" w:rsidRDefault="00070652" w14:paraId="77A1DA19" w14:textId="77777777"/>
        </w:tc>
      </w:tr>
      <w:tr w:rsidR="0014723C" w:rsidTr="51BCB4A1" w14:paraId="0E6C5064" w14:textId="77777777">
        <w:tc>
          <w:tcPr>
            <w:tcW w:w="1035" w:type="dxa"/>
            <w:tcMar/>
          </w:tcPr>
          <w:p w:rsidR="009139AD" w:rsidP="00070652" w:rsidRDefault="009139AD" w14:paraId="09E6400E" w14:textId="16723B26">
            <w:r>
              <w:t>Prabesh Bhattarai</w:t>
            </w:r>
          </w:p>
        </w:tc>
        <w:tc>
          <w:tcPr>
            <w:tcW w:w="1862" w:type="dxa"/>
            <w:tcMar/>
          </w:tcPr>
          <w:p w:rsidR="009139AD" w:rsidP="00070652" w:rsidRDefault="003B6163" w14:paraId="61340FB5" w14:textId="6714A750">
            <w:r w:rsidR="003B6163">
              <w:rPr/>
              <w:t xml:space="preserve">Node </w:t>
            </w:r>
            <w:r w:rsidR="003B6163">
              <w:rPr/>
              <w:t>Js</w:t>
            </w:r>
            <w:r w:rsidR="003B6163">
              <w:rPr/>
              <w:t>,</w:t>
            </w:r>
            <w:r w:rsidR="00715807">
              <w:rPr/>
              <w:t xml:space="preserve"> </w:t>
            </w:r>
            <w:r w:rsidR="004A1BBC">
              <w:rPr/>
              <w:t>C#</w:t>
            </w:r>
            <w:r w:rsidR="0005788B">
              <w:rPr/>
              <w:t xml:space="preserve">, </w:t>
            </w:r>
            <w:r w:rsidR="00715807">
              <w:rPr/>
              <w:t>HTML, C</w:t>
            </w:r>
            <w:r w:rsidR="003B6163">
              <w:rPr/>
              <w:t xml:space="preserve">SS, </w:t>
            </w:r>
            <w:r w:rsidR="005B6BA8">
              <w:rPr/>
              <w:t>mysql</w:t>
            </w:r>
            <w:r w:rsidR="005B6BA8">
              <w:rPr/>
              <w:t xml:space="preserve"> database,</w:t>
            </w:r>
            <w:r w:rsidR="3EE6A31D">
              <w:rPr/>
              <w:t xml:space="preserve"> AWS</w:t>
            </w:r>
            <w:r w:rsidR="005B6BA8">
              <w:rPr/>
              <w:t xml:space="preserve"> </w:t>
            </w:r>
          </w:p>
        </w:tc>
        <w:tc>
          <w:tcPr>
            <w:tcW w:w="1418" w:type="dxa"/>
            <w:tcMar/>
          </w:tcPr>
          <w:p w:rsidR="009139AD" w:rsidP="00070652" w:rsidRDefault="00434845" w14:paraId="254B7C8E" w14:textId="5CF53E0E">
            <w:r>
              <w:t>Docume</w:t>
            </w:r>
            <w:r w:rsidR="00E52AF7">
              <w:t>nt management</w:t>
            </w:r>
            <w:r w:rsidR="00B10DB6">
              <w:t>, critical thinking</w:t>
            </w:r>
          </w:p>
        </w:tc>
        <w:tc>
          <w:tcPr>
            <w:tcW w:w="1647" w:type="dxa"/>
            <w:tcMar/>
          </w:tcPr>
          <w:p w:rsidR="009139AD" w:rsidP="00070652" w:rsidRDefault="00004954" w14:paraId="5BF61958" w14:textId="0229A8D9">
            <w:r>
              <w:t>Microsoft Teams</w:t>
            </w:r>
            <w:r w:rsidR="000A508F">
              <w:t xml:space="preserve"> and in-person</w:t>
            </w:r>
          </w:p>
        </w:tc>
        <w:tc>
          <w:tcPr>
            <w:tcW w:w="1301" w:type="dxa"/>
            <w:tcMar/>
          </w:tcPr>
          <w:p w:rsidR="51BCB4A1" w:rsidRDefault="51BCB4A1" w14:paraId="79DCA742" w14:textId="5E359097"/>
          <w:p w:rsidR="57CC6CFD" w:rsidRDefault="57CC6CFD" w14:paraId="4F184372" w14:textId="7D55A4A4">
            <w:r w:rsidR="57CC6CFD">
              <w:rPr/>
              <w:t>Documents handler</w:t>
            </w:r>
          </w:p>
          <w:p w:rsidR="009139AD" w:rsidP="00070652" w:rsidRDefault="009139AD" w14:paraId="6A68860B" w14:textId="0E20C2EA">
            <w:r w:rsidR="10FC59DA">
              <w:rPr/>
              <w:t>Team member,</w:t>
            </w:r>
          </w:p>
          <w:p w:rsidR="009139AD" w:rsidP="00070652" w:rsidRDefault="009139AD" w14:paraId="0B3722EF" w14:textId="1528420D"/>
        </w:tc>
        <w:tc>
          <w:tcPr>
            <w:tcW w:w="1515" w:type="dxa"/>
            <w:tcMar/>
          </w:tcPr>
          <w:p w:rsidR="009139AD" w:rsidP="00070652" w:rsidRDefault="009139AD" w14:paraId="5D43D5C2" w14:textId="77777777"/>
        </w:tc>
      </w:tr>
      <w:tr w:rsidR="00B046B5" w:rsidTr="51BCB4A1" w14:paraId="51DAAEC7" w14:textId="77777777">
        <w:trPr>
          <w:trHeight w:val="152"/>
        </w:trPr>
        <w:tc>
          <w:tcPr>
            <w:tcW w:w="1035" w:type="dxa"/>
            <w:tcMar/>
          </w:tcPr>
          <w:p w:rsidR="00070652" w:rsidP="00070652" w:rsidRDefault="00070652" w14:paraId="7EC9AC79" w14:textId="7EC9DE75">
            <w:r>
              <w:t>Aaradhya Lamsal</w:t>
            </w:r>
          </w:p>
        </w:tc>
        <w:tc>
          <w:tcPr>
            <w:tcW w:w="1862" w:type="dxa"/>
            <w:tcMar/>
          </w:tcPr>
          <w:p w:rsidR="00070652" w:rsidP="00070652" w:rsidRDefault="3AC30D69" w14:paraId="19EA93E6" w14:textId="00141EB3">
            <w:r>
              <w:t>Programming focusing on ReactJS, NodeJS, Python</w:t>
            </w:r>
          </w:p>
        </w:tc>
        <w:tc>
          <w:tcPr>
            <w:tcW w:w="1418" w:type="dxa"/>
            <w:tcMar/>
          </w:tcPr>
          <w:p w:rsidR="00070652" w:rsidP="51BCB4A1" w:rsidRDefault="2A14B36E" w14:paraId="73BD5695" w14:textId="0E3FF9BA">
            <w:pPr>
              <w:rPr>
                <w:rFonts w:ascii="Constantia" w:hAnsi="Constantia" w:eastAsia="Constantia" w:cs="Constantia"/>
              </w:rPr>
            </w:pPr>
            <w:r w:rsidRPr="51BCB4A1" w:rsidR="43DCEFEF">
              <w:rPr>
                <w:rFonts w:ascii="Constantia" w:hAnsi="Constantia" w:eastAsia="Constantia" w:cs="Constantia"/>
              </w:rPr>
              <w:t xml:space="preserve"> </w:t>
            </w:r>
            <w:r w:rsidRPr="51BCB4A1" w:rsidR="2A14B36E">
              <w:rPr>
                <w:rFonts w:ascii="Constantia" w:hAnsi="Constantia" w:eastAsia="Constantia" w:cs="Constantia"/>
              </w:rPr>
              <w:t>Time management</w:t>
            </w:r>
            <w:r w:rsidRPr="51BCB4A1" w:rsidR="2A14B36E">
              <w:rPr>
                <w:rFonts w:ascii="Constantia" w:hAnsi="Constantia" w:eastAsia="Constantia" w:cs="Constantia"/>
              </w:rPr>
              <w:t>,</w:t>
            </w:r>
          </w:p>
          <w:p w:rsidR="00070652" w:rsidP="51BCB4A1" w:rsidRDefault="2A14B36E" w14:paraId="7220B840" w14:textId="4DD49A5E">
            <w:pPr>
              <w:rPr>
                <w:rFonts w:ascii="Constantia" w:hAnsi="Constantia" w:eastAsia="Constantia" w:cs="Constantia"/>
              </w:rPr>
            </w:pPr>
            <w:r w:rsidRPr="51BCB4A1" w:rsidR="2A14B36E">
              <w:rPr>
                <w:rFonts w:ascii="Constantia" w:hAnsi="Constantia" w:eastAsia="Constantia" w:cs="Constantia"/>
              </w:rPr>
              <w:t>Detail oriented,</w:t>
            </w:r>
          </w:p>
          <w:p w:rsidR="00070652" w:rsidP="1E30D6AB" w:rsidRDefault="2A14B36E" w14:paraId="57388E48" w14:textId="44187B9D">
            <w:pPr>
              <w:rPr>
                <w:rFonts w:ascii="Constantia" w:hAnsi="Constantia" w:eastAsia="Constantia" w:cs="Constantia"/>
              </w:rPr>
            </w:pPr>
          </w:p>
        </w:tc>
        <w:tc>
          <w:tcPr>
            <w:tcW w:w="1647" w:type="dxa"/>
            <w:tcMar/>
          </w:tcPr>
          <w:p w:rsidR="00070652" w:rsidP="1E831F21" w:rsidRDefault="2A14B36E" w14:paraId="6FA41FFB" w14:textId="45E62246">
            <w:r w:rsidRPr="51BCB4A1" w:rsidR="2A14B36E">
              <w:rPr>
                <w:rFonts w:ascii="Constantia" w:hAnsi="Constantia" w:eastAsia="Constantia" w:cs="Constantia"/>
              </w:rPr>
              <w:t>Continuous learning</w:t>
            </w:r>
            <w:r w:rsidRPr="51BCB4A1" w:rsidR="02B0D824">
              <w:rPr>
                <w:rFonts w:ascii="Constantia" w:hAnsi="Constantia" w:eastAsia="Constantia" w:cs="Constantia"/>
              </w:rPr>
              <w:t>,</w:t>
            </w:r>
          </w:p>
          <w:p w:rsidR="00070652" w:rsidP="1E831F21" w:rsidRDefault="61DF4B80" w14:paraId="5552386C" w14:textId="74A0CCB0">
            <w:r w:rsidRPr="1E30D6AB">
              <w:rPr>
                <w:rFonts w:ascii="Constantia" w:hAnsi="Constantia" w:eastAsia="Constantia" w:cs="Constantia"/>
              </w:rPr>
              <w:t>Active listening,</w:t>
            </w:r>
          </w:p>
          <w:p w:rsidR="1E831F21" w:rsidP="1E831F21" w:rsidRDefault="1E831F21" w14:paraId="73E716C8" w14:textId="1A813446">
            <w:pPr>
              <w:rPr>
                <w:rFonts w:ascii="Constantia" w:hAnsi="Constantia" w:eastAsia="Constantia" w:cs="Constantia"/>
              </w:rPr>
            </w:pPr>
          </w:p>
          <w:p w:rsidR="00070652" w:rsidP="1E831F21" w:rsidRDefault="61DF4B80" w14:paraId="75E1D23B" w14:textId="19CBA9BC">
            <w:pPr>
              <w:rPr>
                <w:rFonts w:ascii="Constantia" w:hAnsi="Constantia" w:eastAsia="Constantia" w:cs="Constantia"/>
              </w:rPr>
            </w:pPr>
            <w:r w:rsidRPr="51BCB4A1" w:rsidR="61DF4B80">
              <w:rPr>
                <w:rFonts w:ascii="Constantia" w:hAnsi="Constantia" w:eastAsia="Constantia" w:cs="Constantia"/>
              </w:rPr>
              <w:t>Providing constructive feedback</w:t>
            </w:r>
            <w:r w:rsidRPr="51BCB4A1" w:rsidR="2A5D7FAE">
              <w:rPr>
                <w:rFonts w:ascii="Constantia" w:hAnsi="Constantia" w:eastAsia="Constantia" w:cs="Constantia"/>
              </w:rPr>
              <w:t>,</w:t>
            </w:r>
          </w:p>
          <w:p w:rsidR="00070652" w:rsidP="1E831F21" w:rsidRDefault="00070652" w14:paraId="5B646413" w14:textId="572BBB61">
            <w:pPr>
              <w:rPr>
                <w:rFonts w:ascii="Constantia" w:hAnsi="Constantia" w:eastAsia="Constantia" w:cs="Constantia"/>
              </w:rPr>
            </w:pPr>
          </w:p>
          <w:p w:rsidR="00070652" w:rsidP="1E831F21" w:rsidRDefault="61DF4B80" w14:paraId="2FB7550C" w14:textId="65904721">
            <w:r w:rsidRPr="1E831F21">
              <w:rPr>
                <w:rFonts w:ascii="Constantia" w:hAnsi="Constantia" w:eastAsia="Constantia" w:cs="Constantia"/>
              </w:rPr>
              <w:t>Effective written communication</w:t>
            </w:r>
          </w:p>
        </w:tc>
        <w:tc>
          <w:tcPr>
            <w:tcW w:w="1301" w:type="dxa"/>
            <w:tcMar/>
          </w:tcPr>
          <w:p w:rsidR="00070652" w:rsidP="1E2256E4" w:rsidRDefault="61DF4B80" w14:paraId="44BA87D5" w14:textId="2AA5C0EF">
            <w:r w:rsidRPr="51BCB4A1" w:rsidR="61DF4B80">
              <w:rPr>
                <w:rFonts w:ascii="Constantia" w:hAnsi="Constantia" w:eastAsia="Constantia" w:cs="Constantia"/>
              </w:rPr>
              <w:t>Adaptability to team dynamics,</w:t>
            </w:r>
          </w:p>
          <w:p w:rsidR="00070652" w:rsidP="1E2256E4" w:rsidRDefault="61DF4B80" w14:paraId="27466EA0" w14:textId="198E10F1">
            <w:r w:rsidRPr="51BCB4A1" w:rsidR="61DF4B80">
              <w:rPr>
                <w:rFonts w:ascii="Constantia" w:hAnsi="Constantia" w:eastAsia="Constantia" w:cs="Constantia"/>
              </w:rPr>
              <w:t xml:space="preserve"> Conflict resolution</w:t>
            </w:r>
          </w:p>
        </w:tc>
        <w:tc>
          <w:tcPr>
            <w:tcW w:w="1515" w:type="dxa"/>
            <w:tcMar/>
          </w:tcPr>
          <w:p w:rsidR="00070652" w:rsidP="00070652" w:rsidRDefault="3F678F7E" w14:paraId="1B5DC121" w14:textId="5AB95FC2">
            <w:r w:rsidR="3F678F7E">
              <w:rPr/>
              <w:t>Stress management</w:t>
            </w:r>
          </w:p>
          <w:p w:rsidR="00070652" w:rsidP="00070652" w:rsidRDefault="3F678F7E" w14:paraId="540EAB9E" w14:textId="19DB526C">
            <w:r w:rsidR="019DDBDA">
              <w:rPr/>
              <w:t xml:space="preserve"> </w:t>
            </w:r>
          </w:p>
        </w:tc>
      </w:tr>
      <w:tr w:rsidR="00B046B5" w:rsidTr="51BCB4A1" w14:paraId="5F074FFA" w14:textId="77777777">
        <w:tc>
          <w:tcPr>
            <w:tcW w:w="1035" w:type="dxa"/>
            <w:tcMar/>
          </w:tcPr>
          <w:p w:rsidR="00070652" w:rsidP="00070652" w:rsidRDefault="00070652" w14:paraId="5F0B5E04" w14:textId="5AB52268">
            <w:r>
              <w:t>Shivam sharma</w:t>
            </w:r>
          </w:p>
        </w:tc>
        <w:tc>
          <w:tcPr>
            <w:tcW w:w="1862" w:type="dxa"/>
            <w:tcMar/>
          </w:tcPr>
          <w:p w:rsidR="00070652" w:rsidP="00070652" w:rsidRDefault="009139AD" w14:paraId="5222A8E0" w14:textId="0B808E52">
            <w:r>
              <w:t>Front end, vue.js,</w:t>
            </w:r>
            <w:r w:rsidR="00C42325">
              <w:t xml:space="preserve"> </w:t>
            </w:r>
            <w:r>
              <w:t>react.js</w:t>
            </w:r>
            <w:r w:rsidR="5F74DBB0">
              <w:t>, aw</w:t>
            </w:r>
            <w:r w:rsidR="311286EB">
              <w:t>s cloud service</w:t>
            </w:r>
            <w:r w:rsidR="3010B9EE">
              <w:t>, css</w:t>
            </w:r>
          </w:p>
        </w:tc>
        <w:tc>
          <w:tcPr>
            <w:tcW w:w="1418" w:type="dxa"/>
            <w:tcMar/>
          </w:tcPr>
          <w:p w:rsidR="00070652" w:rsidP="00070652" w:rsidRDefault="6EAD99BB" w14:paraId="16B58905" w14:textId="61187C64">
            <w:r>
              <w:t>Time management</w:t>
            </w:r>
            <w:r w:rsidR="3925B83A">
              <w:t xml:space="preserve"> and adaptabilty</w:t>
            </w:r>
          </w:p>
        </w:tc>
        <w:tc>
          <w:tcPr>
            <w:tcW w:w="1647" w:type="dxa"/>
            <w:tcMar/>
          </w:tcPr>
          <w:p w:rsidR="00070652" w:rsidP="00070652" w:rsidRDefault="3925B83A" w14:paraId="4D565105" w14:textId="051A61A6">
            <w:r w:rsidR="2F2269FE">
              <w:rPr/>
              <w:t>Microsoft teams and in-person</w:t>
            </w:r>
          </w:p>
        </w:tc>
        <w:tc>
          <w:tcPr>
            <w:tcW w:w="1301" w:type="dxa"/>
            <w:tcMar/>
          </w:tcPr>
          <w:p w:rsidR="00070652" w:rsidP="00070652" w:rsidRDefault="3925B83A" w14:paraId="2A64F511" w14:textId="4A2856D9">
            <w:r w:rsidR="20D35C45">
              <w:rPr/>
              <w:t xml:space="preserve">Conflict </w:t>
            </w:r>
            <w:r w:rsidR="20D35C45">
              <w:rPr/>
              <w:t>resolution</w:t>
            </w:r>
          </w:p>
          <w:p w:rsidR="00070652" w:rsidP="00070652" w:rsidRDefault="3925B83A" w14:paraId="4F4F68F9" w14:textId="5A582987">
            <w:r w:rsidR="5DACC5D3">
              <w:rPr/>
              <w:t>T</w:t>
            </w:r>
            <w:r w:rsidR="20D35C45">
              <w:rPr/>
              <w:t>eam adaptability</w:t>
            </w:r>
          </w:p>
          <w:p w:rsidR="00070652" w:rsidP="00070652" w:rsidRDefault="3925B83A" w14:paraId="036EFC3F" w14:textId="03D39FA5">
            <w:r w:rsidR="33928ECF">
              <w:rPr/>
              <w:t>P</w:t>
            </w:r>
            <w:r w:rsidR="53E0FE43">
              <w:rPr/>
              <w:t>roof reading</w:t>
            </w:r>
          </w:p>
        </w:tc>
        <w:tc>
          <w:tcPr>
            <w:tcW w:w="1515" w:type="dxa"/>
            <w:tcMar/>
          </w:tcPr>
          <w:p w:rsidR="00070652" w:rsidP="00070652" w:rsidRDefault="00070652" w14:paraId="53CF9EAE" w14:textId="77777777"/>
        </w:tc>
      </w:tr>
      <w:tr w:rsidR="00B046B5" w:rsidTr="51BCB4A1" w14:paraId="2A719EB6" w14:textId="77777777">
        <w:tc>
          <w:tcPr>
            <w:tcW w:w="1035" w:type="dxa"/>
            <w:tcMar/>
          </w:tcPr>
          <w:p w:rsidR="00070652" w:rsidP="00070652" w:rsidRDefault="00070652" w14:paraId="34B01BAE" w14:textId="0C535B29">
            <w:r>
              <w:t>Nur E Siam</w:t>
            </w:r>
          </w:p>
        </w:tc>
        <w:tc>
          <w:tcPr>
            <w:tcW w:w="1862" w:type="dxa"/>
            <w:tcMar/>
          </w:tcPr>
          <w:p w:rsidR="00070652" w:rsidP="00070652" w:rsidRDefault="210783FC" w14:paraId="592FBE5D" w14:textId="3F936A1E">
            <w:r w:rsidR="575E4204">
              <w:rPr/>
              <w:t>Full stack</w:t>
            </w:r>
            <w:r w:rsidR="210783FC">
              <w:rPr/>
              <w:t xml:space="preserve"> web development using </w:t>
            </w:r>
            <w:r w:rsidR="210783FC">
              <w:rPr/>
              <w:t>NodeJs</w:t>
            </w:r>
            <w:r w:rsidR="210783FC">
              <w:rPr/>
              <w:t xml:space="preserve">, </w:t>
            </w:r>
            <w:r w:rsidR="210783FC">
              <w:rPr/>
              <w:t>ReactJs</w:t>
            </w:r>
            <w:r w:rsidR="50E35A97">
              <w:rPr/>
              <w:t xml:space="preserve">, </w:t>
            </w:r>
            <w:r w:rsidR="50E35A97">
              <w:rPr/>
              <w:t>vuejs</w:t>
            </w:r>
            <w:r w:rsidR="210783FC">
              <w:rPr/>
              <w:t xml:space="preserve"> </w:t>
            </w:r>
            <w:r w:rsidR="50E35A97">
              <w:rPr/>
              <w:t xml:space="preserve">and </w:t>
            </w:r>
            <w:r w:rsidR="50E35A97">
              <w:rPr/>
              <w:t>VUecli</w:t>
            </w:r>
            <w:r w:rsidR="79272AD9">
              <w:rPr/>
              <w:t>.</w:t>
            </w:r>
            <w:r w:rsidR="39EDB23A">
              <w:rPr/>
              <w:t xml:space="preserve"> </w:t>
            </w:r>
          </w:p>
          <w:p w:rsidR="39EDB23A" w:rsidRDefault="39EDB23A" w14:paraId="3236C8BA" w14:textId="2386DED1">
            <w:r>
              <w:t xml:space="preserve">AWS, </w:t>
            </w:r>
            <w:r w:rsidR="2A23BFD0">
              <w:t>DataManagement</w:t>
            </w:r>
            <w:r>
              <w:t xml:space="preserve">, Phyton, </w:t>
            </w:r>
            <w:r w:rsidR="6034359D">
              <w:t>C</w:t>
            </w:r>
            <w:r>
              <w:t xml:space="preserve">++, </w:t>
            </w:r>
            <w:r w:rsidR="66CB4B81">
              <w:t xml:space="preserve">C#, </w:t>
            </w:r>
            <w:r w:rsidR="62D55431">
              <w:t>J</w:t>
            </w:r>
            <w:r w:rsidR="50A1A388">
              <w:t>ava</w:t>
            </w:r>
            <w:r w:rsidR="6D63DF1B">
              <w:t xml:space="preserve"> </w:t>
            </w:r>
          </w:p>
          <w:p w:rsidR="00070652" w:rsidP="00070652" w:rsidRDefault="00070652" w14:paraId="6322BEAC" w14:textId="5B9BB51E"/>
        </w:tc>
        <w:tc>
          <w:tcPr>
            <w:tcW w:w="1418" w:type="dxa"/>
            <w:tcMar/>
          </w:tcPr>
          <w:p w:rsidR="00070652" w:rsidP="00070652" w:rsidRDefault="4E7E8A8E" w14:paraId="2E99F41B" w14:textId="45CF9516">
            <w:r>
              <w:t>Adaptability</w:t>
            </w:r>
          </w:p>
          <w:p w:rsidR="00070652" w:rsidP="1E30D6AB" w:rsidRDefault="4E7E8A8E" w14:paraId="15A30FBF" w14:textId="7439E713">
            <w:r>
              <w:t>Creativity</w:t>
            </w:r>
          </w:p>
          <w:p w:rsidR="00070652" w:rsidP="1E30D6AB" w:rsidRDefault="4E7E8A8E" w14:paraId="1B68E98A" w14:textId="0D125D84">
            <w:r>
              <w:t>Problem solving</w:t>
            </w:r>
          </w:p>
          <w:p w:rsidR="00070652" w:rsidP="1E30D6AB" w:rsidRDefault="4E7E8A8E" w14:paraId="6531E83B" w14:textId="03F965E0">
            <w:r>
              <w:t>Patience</w:t>
            </w:r>
          </w:p>
          <w:p w:rsidR="00070652" w:rsidP="1E30D6AB" w:rsidRDefault="4E7E8A8E" w14:paraId="38CB9A72" w14:textId="6D527B95">
            <w:r>
              <w:t>Self-awareness</w:t>
            </w:r>
          </w:p>
          <w:p w:rsidR="00070652" w:rsidP="1E30D6AB" w:rsidRDefault="4E7E8A8E" w14:paraId="33AD7026" w14:textId="3694346D">
            <w:r>
              <w:t>Time management</w:t>
            </w:r>
          </w:p>
          <w:p w:rsidR="00070652" w:rsidP="00070652" w:rsidRDefault="00070652" w14:paraId="46F9ABDE" w14:textId="47F5AEF1"/>
        </w:tc>
        <w:tc>
          <w:tcPr>
            <w:tcW w:w="1647" w:type="dxa"/>
            <w:tcMar/>
          </w:tcPr>
          <w:p w:rsidR="00070652" w:rsidP="00070652" w:rsidRDefault="00070652" w14:paraId="446AAD7E" w14:textId="7F234278">
            <w:r w:rsidR="3741BA81">
              <w:rPr/>
              <w:t>Active listener</w:t>
            </w:r>
          </w:p>
          <w:p w:rsidR="00070652" w:rsidP="00070652" w:rsidRDefault="00070652" w14:paraId="66938004" w14:textId="686C9207">
            <w:r w:rsidR="3741BA81">
              <w:rPr/>
              <w:t xml:space="preserve">Clear </w:t>
            </w:r>
            <w:r w:rsidR="3741BA81">
              <w:rPr/>
              <w:t>communicato</w:t>
            </w:r>
            <w:r w:rsidR="0E9801B6">
              <w:rPr/>
              <w:t>r</w:t>
            </w:r>
          </w:p>
          <w:p w:rsidR="00070652" w:rsidP="00070652" w:rsidRDefault="00070652" w14:paraId="1BE5A08D" w14:textId="0D5EA557">
            <w:r w:rsidR="3741BA81">
              <w:rPr/>
              <w:t>Effective presenter</w:t>
            </w:r>
          </w:p>
          <w:p w:rsidR="00070652" w:rsidP="51BCB4A1" w:rsidRDefault="00070652" w14:paraId="42DBD6E5" w14:textId="2F130E02">
            <w:pPr>
              <w:pStyle w:val="Normal"/>
            </w:pPr>
            <w:r w:rsidR="3741BA81">
              <w:rPr/>
              <w:t>Empathetic and collaborative</w:t>
            </w:r>
          </w:p>
          <w:p w:rsidR="00070652" w:rsidP="51BCB4A1" w:rsidRDefault="00070652" w14:paraId="42276AFA" w14:textId="134BD086">
            <w:pPr>
              <w:pStyle w:val="Normal"/>
            </w:pPr>
            <w:r w:rsidR="3741BA81">
              <w:rPr/>
              <w:t>Open to feedback</w:t>
            </w:r>
          </w:p>
          <w:p w:rsidR="00070652" w:rsidP="51BCB4A1" w:rsidRDefault="00070652" w14:paraId="4B2453F3" w14:textId="471B177C">
            <w:pPr>
              <w:pStyle w:val="Normal"/>
            </w:pPr>
            <w:r w:rsidR="7D0D9034">
              <w:rPr/>
              <w:t xml:space="preserve">For meetings </w:t>
            </w:r>
            <w:r w:rsidR="7D0D9034">
              <w:rPr/>
              <w:t>In</w:t>
            </w:r>
            <w:r w:rsidR="7D0D9034">
              <w:rPr/>
              <w:t xml:space="preserve"> person or any other media such as </w:t>
            </w:r>
            <w:r w:rsidR="48F59946">
              <w:rPr/>
              <w:t>m</w:t>
            </w:r>
            <w:r w:rsidR="7D0D9034">
              <w:rPr/>
              <w:t>icrosoft</w:t>
            </w:r>
            <w:r w:rsidR="7D0D9034">
              <w:rPr/>
              <w:t xml:space="preserve"> </w:t>
            </w:r>
            <w:r w:rsidR="12991907">
              <w:rPr/>
              <w:t>t</w:t>
            </w:r>
            <w:r w:rsidR="7D0D9034">
              <w:rPr/>
              <w:t xml:space="preserve">eams, </w:t>
            </w:r>
            <w:r w:rsidR="1A7F931D">
              <w:rPr/>
              <w:t>d</w:t>
            </w:r>
            <w:r w:rsidR="7D0D9034">
              <w:rPr/>
              <w:t>iscord</w:t>
            </w:r>
            <w:r w:rsidR="590714B7">
              <w:rPr/>
              <w:t>.</w:t>
            </w:r>
          </w:p>
          <w:p w:rsidR="00070652" w:rsidP="00070652" w:rsidRDefault="00070652" w14:paraId="73434640" w14:textId="3CC651AE"/>
        </w:tc>
        <w:tc>
          <w:tcPr>
            <w:tcW w:w="1301" w:type="dxa"/>
            <w:tcMar/>
          </w:tcPr>
          <w:p w:rsidR="00070652" w:rsidP="00070652" w:rsidRDefault="00070652" w14:paraId="5DEDC9DD" w14:textId="4081AEB2">
            <w:r w:rsidR="590714B7">
              <w:rPr/>
              <w:t xml:space="preserve">Team manager, </w:t>
            </w:r>
          </w:p>
          <w:p w:rsidR="00070652" w:rsidP="00070652" w:rsidRDefault="00070652" w14:paraId="29481D0D" w14:textId="4B9E3A56">
            <w:r w:rsidR="590714B7">
              <w:rPr/>
              <w:t xml:space="preserve">Meeting notes, </w:t>
            </w:r>
          </w:p>
          <w:p w:rsidR="00070652" w:rsidP="00070652" w:rsidRDefault="00070652" w14:paraId="7B55B361" w14:textId="790272E7">
            <w:r w:rsidR="04DA3F3D">
              <w:rPr/>
              <w:t>Project roles,</w:t>
            </w:r>
          </w:p>
          <w:p w:rsidR="00070652" w:rsidP="00070652" w:rsidRDefault="00070652" w14:paraId="49D471E7" w14:textId="141616DC">
            <w:r w:rsidR="2D3E0E10">
              <w:rPr/>
              <w:t>Manage the Tools,</w:t>
            </w:r>
          </w:p>
          <w:p w:rsidR="00070652" w:rsidP="00070652" w:rsidRDefault="00070652" w14:paraId="51079011" w14:textId="2EE18D96">
            <w:r w:rsidR="2D3E0E10">
              <w:rPr/>
              <w:t>Control Project Timelines,</w:t>
            </w:r>
          </w:p>
          <w:p w:rsidR="00070652" w:rsidP="00070652" w:rsidRDefault="00070652" w14:paraId="22A14D1C" w14:textId="365CD608">
            <w:r w:rsidR="2D3E0E10">
              <w:rPr/>
              <w:t>Help Drive Product Strategy</w:t>
            </w:r>
          </w:p>
          <w:p w:rsidR="00070652" w:rsidP="00070652" w:rsidRDefault="00070652" w14:paraId="5E8E48D2" w14:textId="79329AD5"/>
          <w:p w:rsidR="00070652" w:rsidP="00070652" w:rsidRDefault="00070652" w14:paraId="76EB06F3" w14:textId="482D170B"/>
        </w:tc>
        <w:tc>
          <w:tcPr>
            <w:tcW w:w="1515" w:type="dxa"/>
            <w:tcMar/>
          </w:tcPr>
          <w:p w:rsidR="00070652" w:rsidP="00070652" w:rsidRDefault="00070652" w14:paraId="352D3852" w14:textId="1BA9873B">
            <w:r w:rsidR="0EFFA6C0">
              <w:rPr/>
              <w:t>Co- Leader,</w:t>
            </w:r>
          </w:p>
          <w:p w:rsidR="00070652" w:rsidP="00070652" w:rsidRDefault="00070652" w14:paraId="15703451" w14:textId="29AEF37A">
            <w:r w:rsidR="0EFFA6C0">
              <w:rPr/>
              <w:t xml:space="preserve"> </w:t>
            </w:r>
            <w:r w:rsidR="7B271285">
              <w:rPr/>
              <w:t>Managing hours</w:t>
            </w:r>
          </w:p>
          <w:p w:rsidR="00070652" w:rsidP="00070652" w:rsidRDefault="00070652" w14:paraId="3176824D" w14:textId="0AB4F40C">
            <w:r w:rsidR="0EFFA6C0">
              <w:rPr/>
              <w:t xml:space="preserve"> </w:t>
            </w:r>
          </w:p>
        </w:tc>
      </w:tr>
    </w:tbl>
    <w:bookmarkEnd w:id="6"/>
    <w:p w:rsidRPr="00D5413C" w:rsidR="00805D58" w:rsidP="00BC4DE5" w:rsidRDefault="00805D58" w14:paraId="4D6FF517" w14:textId="77777777">
      <w:pPr>
        <w:pStyle w:val="Heading2"/>
        <w:numPr>
          <w:ilvl w:val="0"/>
          <w:numId w:val="17"/>
        </w:numPr>
      </w:pPr>
      <w:r>
        <w:t>Team role</w:t>
      </w:r>
    </w:p>
    <w:p w:rsidR="00805D58" w:rsidP="00805D58" w:rsidRDefault="00805D58" w14:paraId="5B1A434D" w14:textId="77777777">
      <w:bookmarkStart w:name="_Hlk158311436" w:id="7"/>
      <w:r>
        <w:t>According to the profile</w:t>
      </w:r>
      <w:r w:rsidR="00BC4DE5">
        <w:t>,</w:t>
      </w:r>
      <w:r>
        <w:t xml:space="preserve"> </w:t>
      </w:r>
      <w:r w:rsidR="00BC4DE5">
        <w:t>each student should sign up for a team role</w:t>
      </w:r>
      <w:r>
        <w:t xml:space="preserve">. The following table should list the team roles for each student and a justification </w:t>
      </w:r>
      <w:r w:rsidR="00BC4DE5">
        <w:t xml:space="preserve">as </w:t>
      </w:r>
      <w:r>
        <w:t>to why the team role is suitable for them.</w:t>
      </w:r>
    </w:p>
    <w:p w:rsidR="00805D58" w:rsidP="00805D58" w:rsidRDefault="00805D58" w14:paraId="1994D9E9" w14:textId="77777777">
      <w:r>
        <w:t xml:space="preserve">Table 2: Team Role </w:t>
      </w:r>
    </w:p>
    <w:tbl>
      <w:tblPr>
        <w:tblStyle w:val="TableGrid"/>
        <w:tblW w:w="8642" w:type="dxa"/>
        <w:tblLook w:val="04A0" w:firstRow="1" w:lastRow="0" w:firstColumn="1" w:lastColumn="0" w:noHBand="0" w:noVBand="1"/>
      </w:tblPr>
      <w:tblGrid>
        <w:gridCol w:w="1555"/>
        <w:gridCol w:w="2126"/>
        <w:gridCol w:w="4961"/>
      </w:tblGrid>
      <w:tr w:rsidR="00805D58" w:rsidTr="51BCB4A1" w14:paraId="5AA7A4B8" w14:textId="77777777">
        <w:tc>
          <w:tcPr>
            <w:tcW w:w="1555" w:type="dxa"/>
            <w:tcMar/>
          </w:tcPr>
          <w:p w:rsidR="00805D58" w:rsidRDefault="00805D58" w14:paraId="7E787990" w14:textId="77777777">
            <w:r>
              <w:t>Student name</w:t>
            </w:r>
          </w:p>
        </w:tc>
        <w:tc>
          <w:tcPr>
            <w:tcW w:w="2126" w:type="dxa"/>
            <w:tcMar/>
          </w:tcPr>
          <w:p w:rsidR="00805D58" w:rsidRDefault="00BC4DE5" w14:paraId="6EDC72CF" w14:textId="77777777">
            <w:r>
              <w:t>Team</w:t>
            </w:r>
            <w:r w:rsidR="00805D58">
              <w:t xml:space="preserve"> </w:t>
            </w:r>
            <w:r>
              <w:t>role</w:t>
            </w:r>
          </w:p>
        </w:tc>
        <w:tc>
          <w:tcPr>
            <w:tcW w:w="4961" w:type="dxa"/>
            <w:tcMar/>
          </w:tcPr>
          <w:p w:rsidR="00805D58" w:rsidRDefault="00BC4DE5" w14:paraId="1A2D65D0" w14:textId="77777777">
            <w:r>
              <w:t>Justification</w:t>
            </w:r>
          </w:p>
        </w:tc>
      </w:tr>
      <w:tr w:rsidR="00805D58" w:rsidTr="51BCB4A1" w14:paraId="29BFFE94" w14:textId="77777777">
        <w:tc>
          <w:tcPr>
            <w:tcW w:w="1555" w:type="dxa"/>
            <w:tcMar/>
          </w:tcPr>
          <w:p w:rsidR="00805D58" w:rsidRDefault="00070652" w14:paraId="6C66FD9C" w14:textId="796DB218">
            <w:r>
              <w:t>Ashim Adhikari</w:t>
            </w:r>
          </w:p>
        </w:tc>
        <w:tc>
          <w:tcPr>
            <w:tcW w:w="2126" w:type="dxa"/>
            <w:tcMar/>
          </w:tcPr>
          <w:p w:rsidR="00805D58" w:rsidRDefault="00805D58" w14:paraId="461C308C" w14:textId="77FC70F6">
            <w:r w:rsidR="0752A5F0">
              <w:rPr/>
              <w:t>Team Leader</w:t>
            </w:r>
          </w:p>
        </w:tc>
        <w:tc>
          <w:tcPr>
            <w:tcW w:w="4961" w:type="dxa"/>
            <w:tcMar/>
          </w:tcPr>
          <w:p w:rsidR="00805D58" w:rsidRDefault="00805D58" w14:paraId="427F53D6" w14:textId="559D4B78">
            <w:r w:rsidR="24575247">
              <w:rPr/>
              <w:t xml:space="preserve">Experienced with </w:t>
            </w:r>
            <w:r w:rsidR="55B1C3F7">
              <w:rPr/>
              <w:t>application platform deployment, team leader, professional experience</w:t>
            </w:r>
            <w:r w:rsidR="1059DA66">
              <w:rPr/>
              <w:t xml:space="preserve"> across </w:t>
            </w:r>
            <w:r w:rsidR="1059DA66">
              <w:rPr/>
              <w:t>telecommunication</w:t>
            </w:r>
            <w:r w:rsidR="1059DA66">
              <w:rPr/>
              <w:t xml:space="preserve"> </w:t>
            </w:r>
            <w:r w:rsidR="1059DA66">
              <w:rPr/>
              <w:t>and</w:t>
            </w:r>
            <w:r w:rsidR="1059DA66">
              <w:rPr/>
              <w:t xml:space="preserve"> News and media industry</w:t>
            </w:r>
          </w:p>
        </w:tc>
      </w:tr>
      <w:tr w:rsidR="00805D58" w:rsidTr="51BCB4A1" w14:paraId="28FCCDD2" w14:textId="77777777">
        <w:tc>
          <w:tcPr>
            <w:tcW w:w="1555" w:type="dxa"/>
            <w:tcMar/>
          </w:tcPr>
          <w:p w:rsidR="00805D58" w:rsidP="51BCB4A1" w:rsidRDefault="00070652" w14:paraId="45963255" w14:textId="22760E7E">
            <w:pPr>
              <w:pStyle w:val="Normal"/>
              <w:suppressLineNumbers w:val="0"/>
              <w:bidi w:val="0"/>
              <w:spacing w:before="120" w:beforeAutospacing="off" w:after="200" w:afterAutospacing="off" w:line="264" w:lineRule="auto"/>
              <w:ind w:left="0" w:right="0"/>
              <w:jc w:val="left"/>
            </w:pPr>
            <w:r w:rsidR="24241290">
              <w:rPr/>
              <w:t>Nur E Siam</w:t>
            </w:r>
          </w:p>
        </w:tc>
        <w:tc>
          <w:tcPr>
            <w:tcW w:w="2126" w:type="dxa"/>
            <w:tcMar/>
          </w:tcPr>
          <w:p w:rsidR="00805D58" w:rsidRDefault="00805D58" w14:paraId="2E15B40E" w14:textId="4006E94E">
            <w:r w:rsidR="387EC63B">
              <w:rPr/>
              <w:t>Team Manager</w:t>
            </w:r>
          </w:p>
        </w:tc>
        <w:tc>
          <w:tcPr>
            <w:tcW w:w="4961" w:type="dxa"/>
            <w:tcMar/>
          </w:tcPr>
          <w:p w:rsidR="00805D58" w:rsidRDefault="00805D58" w14:paraId="11A95A60" w14:textId="1795D612">
            <w:r w:rsidR="123D25C5">
              <w:rPr/>
              <w:t xml:space="preserve">Experienced </w:t>
            </w:r>
            <w:r w:rsidR="4AA4D314">
              <w:rPr/>
              <w:t>software</w:t>
            </w:r>
            <w:r w:rsidR="123D25C5">
              <w:rPr/>
              <w:t xml:space="preserve"> developer and previously worked </w:t>
            </w:r>
            <w:r w:rsidR="25293E44">
              <w:rPr/>
              <w:t>on two projects outside university work.</w:t>
            </w:r>
          </w:p>
        </w:tc>
      </w:tr>
      <w:tr w:rsidR="00805D58" w:rsidTr="51BCB4A1" w14:paraId="576D801C" w14:textId="77777777">
        <w:tc>
          <w:tcPr>
            <w:tcW w:w="1555" w:type="dxa"/>
            <w:tcMar/>
          </w:tcPr>
          <w:p w:rsidR="00805D58" w:rsidRDefault="007C1402" w14:paraId="0570CCEE" w14:textId="1E8CECC0">
            <w:r>
              <w:t>Prabesh Bhattarai</w:t>
            </w:r>
          </w:p>
        </w:tc>
        <w:tc>
          <w:tcPr>
            <w:tcW w:w="2126" w:type="dxa"/>
            <w:tcMar/>
          </w:tcPr>
          <w:p w:rsidR="00805D58" w:rsidRDefault="00805D58" w14:paraId="53727F8E" w14:textId="37459A2D">
            <w:r w:rsidR="735EFCF3">
              <w:rPr/>
              <w:t>Full stack developer</w:t>
            </w:r>
          </w:p>
        </w:tc>
        <w:tc>
          <w:tcPr>
            <w:tcW w:w="4961" w:type="dxa"/>
            <w:tcMar/>
          </w:tcPr>
          <w:p w:rsidR="00805D58" w:rsidRDefault="00805D58" w14:paraId="6A945428" w14:textId="566ED535">
            <w:r w:rsidR="493E94C2">
              <w:rPr/>
              <w:t xml:space="preserve">Experienced with </w:t>
            </w:r>
            <w:r w:rsidR="493E94C2">
              <w:rPr/>
              <w:t>PHP ,Python</w:t>
            </w:r>
            <w:r w:rsidR="493E94C2">
              <w:rPr/>
              <w:t xml:space="preserve"> , API </w:t>
            </w:r>
            <w:r w:rsidR="493E94C2">
              <w:rPr/>
              <w:t>(Rest</w:t>
            </w:r>
            <w:r w:rsidR="493E94C2">
              <w:rPr/>
              <w:t xml:space="preserve"> and </w:t>
            </w:r>
            <w:r w:rsidR="47BC9B6C">
              <w:rPr/>
              <w:t>Postman</w:t>
            </w:r>
            <w:r w:rsidR="493E94C2">
              <w:rPr/>
              <w:t>)</w:t>
            </w:r>
            <w:r w:rsidR="493E94C2">
              <w:rPr/>
              <w:t xml:space="preserve"> for back-end developments</w:t>
            </w:r>
          </w:p>
        </w:tc>
      </w:tr>
      <w:tr w:rsidR="00805D58" w:rsidTr="51BCB4A1" w14:paraId="7DD83C57" w14:textId="77777777">
        <w:tc>
          <w:tcPr>
            <w:tcW w:w="1555" w:type="dxa"/>
            <w:tcMar/>
          </w:tcPr>
          <w:p w:rsidR="00805D58" w:rsidRDefault="007C1402" w14:paraId="1ED89C7F" w14:textId="75021482">
            <w:r>
              <w:t>Aaradhya Lamsal</w:t>
            </w:r>
          </w:p>
        </w:tc>
        <w:tc>
          <w:tcPr>
            <w:tcW w:w="2126" w:type="dxa"/>
            <w:tcMar/>
          </w:tcPr>
          <w:p w:rsidR="00805D58" w:rsidRDefault="00805D58" w14:paraId="76F8844F" w14:textId="4AA3EBD3">
            <w:r w:rsidR="52A949EC">
              <w:rPr/>
              <w:t>Full stack developer</w:t>
            </w:r>
          </w:p>
        </w:tc>
        <w:tc>
          <w:tcPr>
            <w:tcW w:w="4961" w:type="dxa"/>
            <w:tcMar/>
          </w:tcPr>
          <w:p w:rsidR="00805D58" w:rsidRDefault="00805D58" w14:paraId="36F8B22D" w14:textId="231148FE">
            <w:r w:rsidR="0514712F">
              <w:rPr/>
              <w:t xml:space="preserve">Have hands on experience on </w:t>
            </w:r>
            <w:r w:rsidR="0514712F">
              <w:rPr/>
              <w:t>ReactJs</w:t>
            </w:r>
            <w:r w:rsidR="0514712F">
              <w:rPr/>
              <w:t xml:space="preserve">, </w:t>
            </w:r>
            <w:r w:rsidR="611AAEE7">
              <w:rPr/>
              <w:t>NodeJs</w:t>
            </w:r>
            <w:r w:rsidR="611AAEE7">
              <w:rPr/>
              <w:t xml:space="preserve">, </w:t>
            </w:r>
            <w:r w:rsidR="0514712F">
              <w:rPr/>
              <w:t xml:space="preserve">PHP, </w:t>
            </w:r>
            <w:r w:rsidR="450C34C6">
              <w:rPr/>
              <w:t>MySQL</w:t>
            </w:r>
            <w:r w:rsidR="0514712F">
              <w:rPr/>
              <w:t xml:space="preserve">, Rapid API. </w:t>
            </w:r>
            <w:r w:rsidR="7A0E19AA">
              <w:rPr/>
              <w:t>I used</w:t>
            </w:r>
            <w:r w:rsidR="5BF75343">
              <w:rPr/>
              <w:t xml:space="preserve"> my skills to develop my portfolio website and a hospitality</w:t>
            </w:r>
            <w:r w:rsidR="755119D8">
              <w:rPr/>
              <w:t xml:space="preserve"> cocktail</w:t>
            </w:r>
            <w:r w:rsidR="5BF75343">
              <w:rPr/>
              <w:t xml:space="preserve"> website</w:t>
            </w:r>
            <w:r w:rsidR="4C74FC6D">
              <w:rPr/>
              <w:t>.</w:t>
            </w:r>
          </w:p>
        </w:tc>
      </w:tr>
      <w:tr w:rsidR="007C1402" w:rsidTr="51BCB4A1" w14:paraId="5B1902B2" w14:textId="77777777">
        <w:tc>
          <w:tcPr>
            <w:tcW w:w="1555" w:type="dxa"/>
            <w:tcMar/>
          </w:tcPr>
          <w:p w:rsidR="007C1402" w:rsidRDefault="007C1402" w14:paraId="7866D5B3" w14:textId="5B39796D">
            <w:r w:rsidR="564F7416">
              <w:rPr/>
              <w:t>Ankit Malik</w:t>
            </w:r>
          </w:p>
        </w:tc>
        <w:tc>
          <w:tcPr>
            <w:tcW w:w="2126" w:type="dxa"/>
            <w:tcMar/>
          </w:tcPr>
          <w:p w:rsidR="007C1402" w:rsidRDefault="007C1402" w14:paraId="1C213C06" w14:textId="1AD774AB">
            <w:r w:rsidR="770A739E">
              <w:rPr/>
              <w:t>Full stack developer</w:t>
            </w:r>
          </w:p>
        </w:tc>
        <w:tc>
          <w:tcPr>
            <w:tcW w:w="4961" w:type="dxa"/>
            <w:tcMar/>
          </w:tcPr>
          <w:p w:rsidR="007C1402" w:rsidRDefault="007C1402" w14:paraId="42087FBB" w14:textId="5B8D594C">
            <w:r w:rsidR="0304EF18">
              <w:rPr/>
              <w:t xml:space="preserve">Experienced in Databases, intermediate front-end developer. </w:t>
            </w:r>
            <w:r w:rsidR="1AA97D8D">
              <w:rPr/>
              <w:t>Assisting</w:t>
            </w:r>
            <w:r w:rsidR="1AA97D8D">
              <w:rPr/>
              <w:t xml:space="preserve"> team members if new skills need to </w:t>
            </w:r>
            <w:r w:rsidR="17093822">
              <w:rPr/>
              <w:t>be learned</w:t>
            </w:r>
            <w:r w:rsidR="1AA97D8D">
              <w:rPr/>
              <w:t>.</w:t>
            </w:r>
          </w:p>
        </w:tc>
      </w:tr>
      <w:tr w:rsidR="007C1402" w:rsidTr="51BCB4A1" w14:paraId="6CA44244" w14:textId="77777777">
        <w:tc>
          <w:tcPr>
            <w:tcW w:w="1555" w:type="dxa"/>
            <w:tcMar/>
          </w:tcPr>
          <w:p w:rsidR="007C1402" w:rsidRDefault="007C1402" w14:paraId="38D4D505" w14:textId="70846393">
            <w:r w:rsidR="007C1402">
              <w:rPr/>
              <w:t xml:space="preserve">Shivam </w:t>
            </w:r>
            <w:r w:rsidR="24653601">
              <w:rPr/>
              <w:t>Sharma</w:t>
            </w:r>
          </w:p>
        </w:tc>
        <w:tc>
          <w:tcPr>
            <w:tcW w:w="2126" w:type="dxa"/>
            <w:tcMar/>
          </w:tcPr>
          <w:p w:rsidR="007C1402" w:rsidRDefault="007C1402" w14:paraId="57FCE513" w14:textId="748267D8">
            <w:r w:rsidR="58FA3CB4">
              <w:rPr/>
              <w:t>Front End developer</w:t>
            </w:r>
          </w:p>
        </w:tc>
        <w:tc>
          <w:tcPr>
            <w:tcW w:w="4961" w:type="dxa"/>
            <w:tcMar/>
          </w:tcPr>
          <w:p w:rsidR="007C1402" w:rsidRDefault="007C1402" w14:paraId="1BECF5F4" w14:textId="5BCF48C7">
            <w:r w:rsidR="311A770C">
              <w:rPr/>
              <w:t xml:space="preserve">Experienced in front end and backend projects as well as </w:t>
            </w:r>
            <w:r w:rsidR="266C158A">
              <w:rPr/>
              <w:t xml:space="preserve">have intermediate skills in html, </w:t>
            </w:r>
            <w:r w:rsidR="0DC8F624">
              <w:rPr/>
              <w:t>CSS</w:t>
            </w:r>
            <w:r w:rsidR="266C158A">
              <w:rPr/>
              <w:t xml:space="preserve"> and vue.js</w:t>
            </w:r>
            <w:r w:rsidR="1FA8D67F">
              <w:rPr/>
              <w:t xml:space="preserve"> </w:t>
            </w:r>
          </w:p>
        </w:tc>
      </w:tr>
      <w:tr w:rsidR="007C1402" w:rsidTr="51BCB4A1" w14:paraId="6FB57CA5" w14:textId="77777777">
        <w:tc>
          <w:tcPr>
            <w:tcW w:w="1555" w:type="dxa"/>
            <w:tcMar/>
          </w:tcPr>
          <w:p w:rsidR="007C1402" w:rsidP="007C1402" w:rsidRDefault="007C1402" w14:paraId="195F1364" w14:textId="384CAD0B">
            <w:r w:rsidR="636EABA6">
              <w:rPr/>
              <w:t>Ruffin Remad</w:t>
            </w:r>
          </w:p>
        </w:tc>
        <w:tc>
          <w:tcPr>
            <w:tcW w:w="2126" w:type="dxa"/>
            <w:tcMar/>
          </w:tcPr>
          <w:p w:rsidR="007C1402" w:rsidP="007C1402" w:rsidRDefault="007C1402" w14:paraId="6F779826" w14:textId="11D15328">
            <w:r w:rsidR="1BF16603">
              <w:rPr/>
              <w:t>Full stack developer</w:t>
            </w:r>
          </w:p>
        </w:tc>
        <w:tc>
          <w:tcPr>
            <w:tcW w:w="4961" w:type="dxa"/>
            <w:tcMar/>
          </w:tcPr>
          <w:p w:rsidR="007C1402" w:rsidP="007C1402" w:rsidRDefault="007C1402" w14:paraId="5A14EC2E" w14:textId="01498B97">
            <w:r w:rsidR="533EC68E">
              <w:rPr/>
              <w:t>Experienced in web</w:t>
            </w:r>
            <w:r w:rsidR="7A4E98EF">
              <w:rPr/>
              <w:t>-based</w:t>
            </w:r>
            <w:r w:rsidR="533EC68E">
              <w:rPr/>
              <w:t xml:space="preserve"> projects and </w:t>
            </w:r>
            <w:r w:rsidR="2B8F68F6">
              <w:rPr/>
              <w:t>agile development</w:t>
            </w:r>
          </w:p>
        </w:tc>
      </w:tr>
    </w:tbl>
    <w:bookmarkEnd w:id="7"/>
    <w:p w:rsidRPr="00D5413C" w:rsidR="00BC4DE5" w:rsidP="00BC4DE5" w:rsidRDefault="00BC4DE5" w14:paraId="6B8FC732" w14:textId="77777777">
      <w:pPr>
        <w:pStyle w:val="Heading2"/>
        <w:numPr>
          <w:ilvl w:val="0"/>
          <w:numId w:val="17"/>
        </w:numPr>
      </w:pPr>
      <w:r>
        <w:t>Teamwork roadmap</w:t>
      </w:r>
    </w:p>
    <w:p w:rsidR="000862CD" w:rsidP="00BC4DE5" w:rsidRDefault="00BC4DE5" w14:paraId="05D9B118" w14:textId="77777777">
      <w:bookmarkStart w:name="_Hlk158311547" w:id="8"/>
      <w:r>
        <w:t>Add a brief description of weekly work pattern of the team (e.g. weekly meeting time and mode of the meeting, communication platform for meetings as well informal communication, response time expectations, internal deadline within the team to complete weekly team submissions, planned process of revisions etc.)</w:t>
      </w:r>
    </w:p>
    <w:bookmarkEnd w:id="8"/>
    <w:p w:rsidRPr="00D5413C" w:rsidR="00BC4DE5" w:rsidP="00BC4DE5" w:rsidRDefault="00BC4DE5" w14:paraId="0B6B96CD" w14:textId="77777777">
      <w:pPr>
        <w:pStyle w:val="Heading2"/>
        <w:numPr>
          <w:ilvl w:val="0"/>
          <w:numId w:val="17"/>
        </w:numPr>
        <w:rPr/>
      </w:pPr>
      <w:r w:rsidR="00BC4DE5">
        <w:rPr/>
        <w:t>DOcument</w:t>
      </w:r>
      <w:r w:rsidR="00BC4DE5">
        <w:rPr/>
        <w:t xml:space="preserve"> management</w:t>
      </w:r>
    </w:p>
    <w:p w:rsidR="2ADA7433" w:rsidP="51BCB4A1" w:rsidRDefault="2ADA7433" w14:paraId="25CB67B6" w14:textId="11C8EB60">
      <w:pPr>
        <w:pStyle w:val="Normal"/>
      </w:pPr>
      <w:r w:rsidR="2ADA7433">
        <w:rPr/>
        <w:t xml:space="preserve">Our project’s document management and workflow process will ensure that all materials are consistently organized, accessible, and </w:t>
      </w:r>
      <w:r w:rsidR="2ADA7433">
        <w:rPr/>
        <w:t>up-to-date</w:t>
      </w:r>
      <w:r w:rsidR="2ADA7433">
        <w:rPr/>
        <w:t>, promoting seamless collaboration and efficient project execution.</w:t>
      </w:r>
    </w:p>
    <w:p w:rsidR="2ADA7433" w:rsidP="51BCB4A1" w:rsidRDefault="2ADA7433" w14:paraId="6B9D22E8" w14:textId="40FEF20D">
      <w:pPr>
        <w:pStyle w:val="Normal"/>
        <w:rPr>
          <w:b w:val="1"/>
          <w:bCs w:val="1"/>
        </w:rPr>
      </w:pPr>
      <w:r w:rsidRPr="51BCB4A1" w:rsidR="2ADA7433">
        <w:rPr>
          <w:b w:val="1"/>
          <w:bCs w:val="1"/>
        </w:rPr>
        <w:t>Microsoft SharePoint for Document Sharing and Version Control</w:t>
      </w:r>
    </w:p>
    <w:p w:rsidR="2ADA7433" w:rsidP="51BCB4A1" w:rsidRDefault="2ADA7433" w14:paraId="40124B2C" w14:textId="77EA2726">
      <w:pPr>
        <w:pStyle w:val="ListParagraph"/>
        <w:numPr>
          <w:ilvl w:val="0"/>
          <w:numId w:val="38"/>
        </w:numPr>
        <w:rPr>
          <w:rFonts w:ascii="Constantia" w:hAnsi="Constantia" w:eastAsia="Constantia" w:cs="Constantia" w:asciiTheme="minorAscii" w:hAnsiTheme="minorAscii" w:eastAsiaTheme="minorAscii" w:cstheme="minorAscii"/>
        </w:rPr>
      </w:pPr>
      <w:r w:rsidRPr="51BCB4A1" w:rsidR="2ADA7433">
        <w:rPr>
          <w:rFonts w:ascii="Constantia" w:hAnsi="Constantia" w:eastAsia="Constantia" w:cs="Constantia" w:asciiTheme="minorAscii" w:hAnsiTheme="minorAscii" w:eastAsiaTheme="minorAscii" w:cstheme="minorAscii"/>
        </w:rPr>
        <w:t>Accessibility: Each document will be shared on Microsoft SharePoint, providing all collaborating team members with easy access. This centralized repository will allow the entire team to stay aligned and work with the most current versions of documents.</w:t>
      </w:r>
    </w:p>
    <w:p w:rsidR="2ADA7433" w:rsidP="51BCB4A1" w:rsidRDefault="2ADA7433" w14:paraId="4395F815" w14:textId="694079E2">
      <w:pPr>
        <w:pStyle w:val="ListParagraph"/>
        <w:numPr>
          <w:ilvl w:val="0"/>
          <w:numId w:val="38"/>
        </w:numPr>
        <w:rPr>
          <w:rFonts w:ascii="Constantia" w:hAnsi="Constantia" w:eastAsia="Constantia" w:cs="Constantia" w:asciiTheme="minorAscii" w:hAnsiTheme="minorAscii" w:eastAsiaTheme="minorAscii" w:cstheme="minorAscii"/>
        </w:rPr>
      </w:pPr>
      <w:r w:rsidRPr="51BCB4A1" w:rsidR="2ADA7433">
        <w:rPr>
          <w:rFonts w:ascii="Constantia" w:hAnsi="Constantia" w:eastAsia="Constantia" w:cs="Constantia" w:asciiTheme="minorAscii" w:hAnsiTheme="minorAscii" w:eastAsiaTheme="minorAscii" w:cstheme="minorAscii"/>
        </w:rPr>
        <w:t xml:space="preserve">Real-Time Version Tracking: SharePoint automatically tracks all version changes in real-time, ensuring that every modification is recorded. This feature provides a clear history of document evolution, enabling the team to </w:t>
      </w:r>
      <w:r w:rsidRPr="51BCB4A1" w:rsidR="2ADA7433">
        <w:rPr>
          <w:rFonts w:ascii="Constantia" w:hAnsi="Constantia" w:eastAsia="Constantia" w:cs="Constantia" w:asciiTheme="minorAscii" w:hAnsiTheme="minorAscii" w:eastAsiaTheme="minorAscii" w:cstheme="minorAscii"/>
        </w:rPr>
        <w:t>monitor</w:t>
      </w:r>
      <w:r w:rsidRPr="51BCB4A1" w:rsidR="2ADA7433">
        <w:rPr>
          <w:rFonts w:ascii="Constantia" w:hAnsi="Constantia" w:eastAsia="Constantia" w:cs="Constantia" w:asciiTheme="minorAscii" w:hAnsiTheme="minorAscii" w:eastAsiaTheme="minorAscii" w:cstheme="minorAscii"/>
        </w:rPr>
        <w:t xml:space="preserve"> updates, revert to </w:t>
      </w:r>
      <w:r w:rsidRPr="51BCB4A1" w:rsidR="2ADA7433">
        <w:rPr>
          <w:rFonts w:ascii="Constantia" w:hAnsi="Constantia" w:eastAsia="Constantia" w:cs="Constantia" w:asciiTheme="minorAscii" w:hAnsiTheme="minorAscii" w:eastAsiaTheme="minorAscii" w:cstheme="minorAscii"/>
        </w:rPr>
        <w:t>previous</w:t>
      </w:r>
      <w:r w:rsidRPr="51BCB4A1" w:rsidR="2ADA7433">
        <w:rPr>
          <w:rFonts w:ascii="Constantia" w:hAnsi="Constantia" w:eastAsia="Constantia" w:cs="Constantia" w:asciiTheme="minorAscii" w:hAnsiTheme="minorAscii" w:eastAsiaTheme="minorAscii" w:cstheme="minorAscii"/>
        </w:rPr>
        <w:t xml:space="preserve"> versions if needed, and understand the context of each change.</w:t>
      </w:r>
    </w:p>
    <w:p w:rsidR="2ADA7433" w:rsidP="51BCB4A1" w:rsidRDefault="2ADA7433" w14:paraId="43B3D4A3" w14:textId="58A7B239">
      <w:pPr>
        <w:pStyle w:val="ListParagraph"/>
        <w:numPr>
          <w:ilvl w:val="0"/>
          <w:numId w:val="38"/>
        </w:numPr>
        <w:rPr>
          <w:rFonts w:ascii="Constantia" w:hAnsi="Constantia" w:eastAsia="Constantia" w:cs="Constantia" w:asciiTheme="minorAscii" w:hAnsiTheme="minorAscii" w:eastAsiaTheme="minorAscii" w:cstheme="minorAscii"/>
        </w:rPr>
      </w:pPr>
      <w:r w:rsidRPr="51BCB4A1" w:rsidR="2ADA7433">
        <w:rPr>
          <w:rFonts w:ascii="Constantia" w:hAnsi="Constantia" w:eastAsia="Constantia" w:cs="Constantia" w:asciiTheme="minorAscii" w:hAnsiTheme="minorAscii" w:eastAsiaTheme="minorAscii" w:cstheme="minorAscii"/>
        </w:rPr>
        <w:t xml:space="preserve">Review Process: Upon the completion of each document, it will be reviewed by an assigned editor. The editor will thoroughly proofread the document, making any necessary </w:t>
      </w:r>
      <w:r w:rsidRPr="51BCB4A1" w:rsidR="2ADA7433">
        <w:rPr>
          <w:rFonts w:ascii="Constantia" w:hAnsi="Constantia" w:eastAsia="Constantia" w:cs="Constantia" w:asciiTheme="minorAscii" w:hAnsiTheme="minorAscii" w:eastAsiaTheme="minorAscii" w:cstheme="minorAscii"/>
        </w:rPr>
        <w:t>corrections</w:t>
      </w:r>
      <w:r w:rsidRPr="51BCB4A1" w:rsidR="2ADA7433">
        <w:rPr>
          <w:rFonts w:ascii="Constantia" w:hAnsi="Constantia" w:eastAsia="Constantia" w:cs="Constantia" w:asciiTheme="minorAscii" w:hAnsiTheme="minorAscii" w:eastAsiaTheme="minorAscii" w:cstheme="minorAscii"/>
        </w:rPr>
        <w:t xml:space="preserve"> and suggesting changes to the rest of the team. This process helps </w:t>
      </w:r>
      <w:r w:rsidRPr="51BCB4A1" w:rsidR="2ADA7433">
        <w:rPr>
          <w:rFonts w:ascii="Constantia" w:hAnsi="Constantia" w:eastAsia="Constantia" w:cs="Constantia" w:asciiTheme="minorAscii" w:hAnsiTheme="minorAscii" w:eastAsiaTheme="minorAscii" w:cstheme="minorAscii"/>
        </w:rPr>
        <w:t>maintain</w:t>
      </w:r>
      <w:r w:rsidRPr="51BCB4A1" w:rsidR="2ADA7433">
        <w:rPr>
          <w:rFonts w:ascii="Constantia" w:hAnsi="Constantia" w:eastAsia="Constantia" w:cs="Constantia" w:asciiTheme="minorAscii" w:hAnsiTheme="minorAscii" w:eastAsiaTheme="minorAscii" w:cstheme="minorAscii"/>
        </w:rPr>
        <w:t xml:space="preserve"> </w:t>
      </w:r>
      <w:r w:rsidRPr="51BCB4A1" w:rsidR="2ADA7433">
        <w:rPr>
          <w:rFonts w:ascii="Constantia" w:hAnsi="Constantia" w:eastAsia="Constantia" w:cs="Constantia" w:asciiTheme="minorAscii" w:hAnsiTheme="minorAscii" w:eastAsiaTheme="minorAscii" w:cstheme="minorAscii"/>
        </w:rPr>
        <w:t>high standards</w:t>
      </w:r>
      <w:r w:rsidRPr="51BCB4A1" w:rsidR="2ADA7433">
        <w:rPr>
          <w:rFonts w:ascii="Constantia" w:hAnsi="Constantia" w:eastAsia="Constantia" w:cs="Constantia" w:asciiTheme="minorAscii" w:hAnsiTheme="minorAscii" w:eastAsiaTheme="minorAscii" w:cstheme="minorAscii"/>
        </w:rPr>
        <w:t xml:space="preserve"> of quality and accuracy across all project documentation.</w:t>
      </w:r>
    </w:p>
    <w:p w:rsidR="2ADA7433" w:rsidP="51BCB4A1" w:rsidRDefault="2ADA7433" w14:paraId="1021FA03" w14:textId="57A5440A">
      <w:pPr>
        <w:pStyle w:val="ListParagraph"/>
        <w:numPr>
          <w:ilvl w:val="0"/>
          <w:numId w:val="38"/>
        </w:numPr>
        <w:rPr>
          <w:rFonts w:ascii="Constantia" w:hAnsi="Constantia" w:eastAsia="Constantia" w:cs="Constantia" w:asciiTheme="minorAscii" w:hAnsiTheme="minorAscii" w:eastAsiaTheme="minorAscii" w:cstheme="minorAscii"/>
        </w:rPr>
      </w:pPr>
      <w:r w:rsidRPr="51BCB4A1" w:rsidR="2ADA7433">
        <w:rPr>
          <w:rFonts w:ascii="Constantia" w:hAnsi="Constantia" w:eastAsia="Constantia" w:cs="Constantia" w:asciiTheme="minorAscii" w:hAnsiTheme="minorAscii" w:eastAsiaTheme="minorAscii" w:cstheme="minorAscii"/>
        </w:rPr>
        <w:t xml:space="preserve">Automatic Backup and Data Protection: To safeguard against accidental data loss, SharePoint’s automatic backup process will continuously protect all documents. </w:t>
      </w:r>
      <w:r w:rsidRPr="51BCB4A1" w:rsidR="2ADA7433">
        <w:rPr>
          <w:rFonts w:ascii="Constantia" w:hAnsi="Constantia" w:eastAsia="Constantia" w:cs="Constantia" w:asciiTheme="minorAscii" w:hAnsiTheme="minorAscii" w:eastAsiaTheme="minorAscii" w:cstheme="minorAscii"/>
        </w:rPr>
        <w:t>In the event of unexpected circumstances, such as system failures or accidental deletions, the team can confidently rely on SharePoint’s robust backup and recovery capabilities.</w:t>
      </w:r>
    </w:p>
    <w:p w:rsidR="2ADA7433" w:rsidP="51BCB4A1" w:rsidRDefault="2ADA7433" w14:paraId="7D60C288" w14:textId="4AB32238">
      <w:pPr>
        <w:pStyle w:val="Normal"/>
        <w:rPr>
          <w:b w:val="1"/>
          <w:bCs w:val="1"/>
        </w:rPr>
      </w:pPr>
      <w:r w:rsidRPr="51BCB4A1" w:rsidR="2ADA7433">
        <w:rPr>
          <w:b w:val="1"/>
          <w:bCs w:val="1"/>
        </w:rPr>
        <w:t>GitHub for Development and Code Management</w:t>
      </w:r>
    </w:p>
    <w:p w:rsidR="2ADA7433" w:rsidP="51BCB4A1" w:rsidRDefault="2ADA7433" w14:paraId="096DF79E" w14:textId="1496940C">
      <w:pPr>
        <w:pStyle w:val="ListParagraph"/>
        <w:numPr>
          <w:ilvl w:val="0"/>
          <w:numId w:val="39"/>
        </w:numPr>
        <w:rPr/>
      </w:pPr>
      <w:r w:rsidR="2ADA7433">
        <w:rPr/>
        <w:t>Development Phase: Once the development phase of the project begins, all related files, including code, scripts, and other resources, will be managed on GitHub. This platform provides a powerful environment for version control and collaborative development.</w:t>
      </w:r>
    </w:p>
    <w:p w:rsidR="2ADA7433" w:rsidP="51BCB4A1" w:rsidRDefault="2ADA7433" w14:paraId="7016927C" w14:textId="6AE9A13D">
      <w:pPr>
        <w:pStyle w:val="ListParagraph"/>
        <w:numPr>
          <w:ilvl w:val="0"/>
          <w:numId w:val="39"/>
        </w:numPr>
        <w:rPr/>
      </w:pPr>
      <w:r w:rsidR="2ADA7433">
        <w:rPr/>
        <w:t>Collaboration Features: GitHub enables collaborators to create, edit, review, and update files through its built-in commit and pull functions. These features ensure that all changes are systematically tracked, peer-reviewed, and integrated into the main project repository with minimal conflicts.</w:t>
      </w:r>
    </w:p>
    <w:p w:rsidR="2ADA7433" w:rsidP="51BCB4A1" w:rsidRDefault="2ADA7433" w14:paraId="365507E6" w14:textId="50BF7A37">
      <w:pPr>
        <w:pStyle w:val="ListParagraph"/>
        <w:numPr>
          <w:ilvl w:val="0"/>
          <w:numId w:val="39"/>
        </w:numPr>
        <w:rPr/>
      </w:pPr>
      <w:r w:rsidR="2ADA7433">
        <w:rPr/>
        <w:t>Branching and Merging: Team members will work on separate branches to develop new features or make updates. Once a feature or update is completed and reviewed, it will be merged into the main branch, ensuring that the project remains stable and up-to-date.</w:t>
      </w:r>
    </w:p>
    <w:p w:rsidR="2ADA7433" w:rsidP="51BCB4A1" w:rsidRDefault="2ADA7433" w14:paraId="43B6795E" w14:textId="5768AE42">
      <w:pPr>
        <w:pStyle w:val="Normal"/>
      </w:pPr>
      <w:r w:rsidR="2ADA7433">
        <w:rPr/>
        <w:t>Jira for Task and Deadline Management</w:t>
      </w:r>
    </w:p>
    <w:p w:rsidR="2ADA7433" w:rsidP="51BCB4A1" w:rsidRDefault="2ADA7433" w14:paraId="629AEB2D" w14:textId="3CD60542">
      <w:pPr>
        <w:pStyle w:val="Normal"/>
      </w:pPr>
      <w:r w:rsidR="2ADA7433">
        <w:rPr/>
        <w:t>Task Tracking: Jira will be utilized to track all tasks, responsibilities, and deadlines throughout the project. This tool will allow the team to break down the project into manageable components, assign tasks to specific team members, and monitor progress in real-time.</w:t>
      </w:r>
    </w:p>
    <w:p w:rsidR="2ADA7433" w:rsidP="51BCB4A1" w:rsidRDefault="2ADA7433" w14:paraId="60702C3B" w14:textId="2373C6A6">
      <w:pPr>
        <w:pStyle w:val="Normal"/>
      </w:pPr>
      <w:r w:rsidR="2ADA7433">
        <w:rPr/>
        <w:t>Deadline Management: By setting and tracking deadlines in Jira, the team will ensure that the project progresses according to schedule. Any potential delays can be identified early, allowing for adjustments to be made to keep the project on track.</w:t>
      </w:r>
    </w:p>
    <w:p w:rsidR="2ADA7433" w:rsidP="51BCB4A1" w:rsidRDefault="2ADA7433" w14:paraId="46D104E1" w14:textId="28A64370">
      <w:pPr>
        <w:pStyle w:val="Normal"/>
      </w:pPr>
      <w:r w:rsidR="2ADA7433">
        <w:rPr/>
        <w:t>Integration with Other Tools: Jira seamlessly integrates with both GitHub and SharePoint, providing a unified platform where all aspects of the project—documentation, development, and task management—are interconnected. This integration fosters a cohesive workflow, reducing the risk of miscommunication and ensuring that all team members are aligned on project goals.</w:t>
      </w:r>
    </w:p>
    <w:p w:rsidR="51BCB4A1" w:rsidP="51BCB4A1" w:rsidRDefault="51BCB4A1" w14:paraId="311B2E85" w14:textId="10CA0090">
      <w:pPr>
        <w:pStyle w:val="Normal"/>
      </w:pPr>
    </w:p>
    <w:p w:rsidR="51BCB4A1" w:rsidP="51BCB4A1" w:rsidRDefault="51BCB4A1" w14:paraId="4985B575" w14:textId="2B732CF5">
      <w:pPr>
        <w:pStyle w:val="Normal"/>
      </w:pPr>
    </w:p>
    <w:p w:rsidRPr="00D5413C" w:rsidR="00BC4DE5" w:rsidP="00BC4DE5" w:rsidRDefault="00BC4DE5" w14:paraId="3AEA82A2" w14:textId="77777777">
      <w:pPr>
        <w:pStyle w:val="Heading2"/>
        <w:numPr>
          <w:ilvl w:val="0"/>
          <w:numId w:val="17"/>
        </w:numPr>
      </w:pPr>
      <w:r>
        <w:t>risk mitigation</w:t>
      </w:r>
    </w:p>
    <w:p w:rsidR="00BC4DE5" w:rsidP="00BC4DE5" w:rsidRDefault="00BC4DE5" w14:paraId="51A24316" w14:textId="71CDD0A0">
      <w:r w:rsidR="00BC4DE5">
        <w:rPr/>
        <w:t xml:space="preserve">Add a brief description of </w:t>
      </w:r>
      <w:r w:rsidR="00BC4DE5">
        <w:rPr/>
        <w:t>possible risks</w:t>
      </w:r>
      <w:r w:rsidR="00BC4DE5">
        <w:rPr/>
        <w:t xml:space="preserve"> that may arise due to gaps in skills or unavailability of team members or any other reasons. Describe the risk along with its impact on </w:t>
      </w:r>
      <w:r w:rsidR="332CA0D8">
        <w:rPr/>
        <w:t xml:space="preserve">the </w:t>
      </w:r>
      <w:r w:rsidR="332CA0D8">
        <w:rPr/>
        <w:t>team</w:t>
      </w:r>
      <w:r w:rsidR="00BC4DE5">
        <w:rPr/>
        <w:t xml:space="preserve"> and describe a mitigation plan for each identified risk.</w:t>
      </w:r>
    </w:p>
    <w:p w:rsidR="51BCB4A1" w:rsidRDefault="51BCB4A1" w14:paraId="17507D44" w14:textId="2C2F69D9"/>
    <w:p w:rsidR="7D6576BD" w:rsidRDefault="7D6576BD" w14:paraId="186018DC" w14:textId="1A786E6C">
      <w:r w:rsidR="7D6576BD">
        <w:rPr/>
        <w:t>1. Skill Gaps</w:t>
      </w:r>
    </w:p>
    <w:p w:rsidR="7D6576BD" w:rsidP="51BCB4A1" w:rsidRDefault="7D6576BD" w14:paraId="0FE3CACA" w14:textId="7C0C5B1E">
      <w:pPr>
        <w:pStyle w:val="Normal"/>
      </w:pPr>
      <w:r w:rsidR="7D6576BD">
        <w:rPr/>
        <w:t>Risk:</w:t>
      </w:r>
    </w:p>
    <w:p w:rsidR="7D6576BD" w:rsidP="51BCB4A1" w:rsidRDefault="7D6576BD" w14:paraId="63815037" w14:textId="7CCA775E">
      <w:pPr>
        <w:pStyle w:val="Normal"/>
      </w:pPr>
      <w:r w:rsidR="7D6576BD">
        <w:rPr/>
        <w:t xml:space="preserve">Some team members might lack the necessary technical skills or experience </w:t>
      </w:r>
      <w:r w:rsidR="7D6576BD">
        <w:rPr/>
        <w:t>required</w:t>
      </w:r>
      <w:r w:rsidR="7D6576BD">
        <w:rPr/>
        <w:t xml:space="preserve"> for certain aspects of the project, such as integrating complex APIs or </w:t>
      </w:r>
      <w:r w:rsidR="7D6576BD">
        <w:rPr/>
        <w:t>optimizing</w:t>
      </w:r>
      <w:r w:rsidR="7D6576BD">
        <w:rPr/>
        <w:t xml:space="preserve"> database performance.</w:t>
      </w:r>
    </w:p>
    <w:p w:rsidR="7D6576BD" w:rsidP="51BCB4A1" w:rsidRDefault="7D6576BD" w14:paraId="1F7AEBE7" w14:textId="7242888C">
      <w:pPr>
        <w:pStyle w:val="Normal"/>
      </w:pPr>
      <w:r w:rsidR="7D6576BD">
        <w:rPr/>
        <w:t xml:space="preserve"> </w:t>
      </w:r>
    </w:p>
    <w:p w:rsidR="7D6576BD" w:rsidP="51BCB4A1" w:rsidRDefault="7D6576BD" w14:paraId="62D8C883" w14:textId="531FBCD8">
      <w:pPr>
        <w:pStyle w:val="Normal"/>
      </w:pPr>
      <w:r w:rsidR="7D6576BD">
        <w:rPr/>
        <w:t>Impact:</w:t>
      </w:r>
    </w:p>
    <w:p w:rsidR="7D6576BD" w:rsidP="51BCB4A1" w:rsidRDefault="7D6576BD" w14:paraId="37E1CD4B" w14:textId="216A56ED">
      <w:pPr>
        <w:pStyle w:val="ListParagraph"/>
        <w:numPr>
          <w:ilvl w:val="0"/>
          <w:numId w:val="22"/>
        </w:numPr>
        <w:rPr/>
      </w:pPr>
      <w:r w:rsidR="7D6576BD">
        <w:rPr/>
        <w:t>Delays in project milestones as team members struggle with tasks.</w:t>
      </w:r>
    </w:p>
    <w:p w:rsidR="7D6576BD" w:rsidP="51BCB4A1" w:rsidRDefault="7D6576BD" w14:paraId="3F257A91" w14:textId="33E466AB">
      <w:pPr>
        <w:pStyle w:val="ListParagraph"/>
        <w:numPr>
          <w:ilvl w:val="0"/>
          <w:numId w:val="22"/>
        </w:numPr>
        <w:rPr/>
      </w:pPr>
      <w:r w:rsidR="7D6576BD">
        <w:rPr/>
        <w:t>Lower quality of code, leading to potential bugs and technical debt.</w:t>
      </w:r>
    </w:p>
    <w:p w:rsidR="7D6576BD" w:rsidP="51BCB4A1" w:rsidRDefault="7D6576BD" w14:paraId="333BCE56" w14:textId="48185BC2">
      <w:pPr>
        <w:pStyle w:val="ListParagraph"/>
        <w:numPr>
          <w:ilvl w:val="0"/>
          <w:numId w:val="22"/>
        </w:numPr>
        <w:rPr/>
      </w:pPr>
      <w:r w:rsidR="7D6576BD">
        <w:rPr/>
        <w:t>Increased pressure on more skilled team members, leading to burnout.</w:t>
      </w:r>
    </w:p>
    <w:p w:rsidR="7D6576BD" w:rsidP="51BCB4A1" w:rsidRDefault="7D6576BD" w14:paraId="61A9D90B" w14:textId="7156AF1E">
      <w:pPr>
        <w:pStyle w:val="Normal"/>
      </w:pPr>
      <w:r w:rsidR="7D6576BD">
        <w:rPr/>
        <w:t>Mitigation Plan:</w:t>
      </w:r>
    </w:p>
    <w:p w:rsidR="7D6576BD" w:rsidP="51BCB4A1" w:rsidRDefault="7D6576BD" w14:paraId="4FCB8912" w14:textId="20F02D76">
      <w:pPr>
        <w:pStyle w:val="Normal"/>
      </w:pPr>
      <w:r w:rsidR="7D6576BD">
        <w:rPr/>
        <w:t xml:space="preserve"> </w:t>
      </w:r>
    </w:p>
    <w:p w:rsidR="7D6576BD" w:rsidP="51BCB4A1" w:rsidRDefault="7D6576BD" w14:paraId="300288CE" w14:textId="2E09CBD4">
      <w:pPr>
        <w:pStyle w:val="ListParagraph"/>
        <w:numPr>
          <w:ilvl w:val="0"/>
          <w:numId w:val="23"/>
        </w:numPr>
        <w:rPr/>
      </w:pPr>
      <w:r w:rsidR="7D6576BD">
        <w:rPr/>
        <w:t>Conduct a skills assessment early in the project and provide targeted training or resources to fill knowledge gaps.</w:t>
      </w:r>
    </w:p>
    <w:p w:rsidR="7D6576BD" w:rsidP="51BCB4A1" w:rsidRDefault="7D6576BD" w14:paraId="6B953CA8" w14:textId="5B2C804E">
      <w:pPr>
        <w:pStyle w:val="ListParagraph"/>
        <w:numPr>
          <w:ilvl w:val="0"/>
          <w:numId w:val="23"/>
        </w:numPr>
        <w:rPr/>
      </w:pPr>
      <w:r w:rsidR="7D6576BD">
        <w:rPr/>
        <w:t>Pair less experienced developers with mentors for guidance.</w:t>
      </w:r>
    </w:p>
    <w:p w:rsidR="7D6576BD" w:rsidP="51BCB4A1" w:rsidRDefault="7D6576BD" w14:paraId="69C6A8E4" w14:textId="210A501F">
      <w:pPr>
        <w:pStyle w:val="ListParagraph"/>
        <w:numPr>
          <w:ilvl w:val="0"/>
          <w:numId w:val="23"/>
        </w:numPr>
        <w:rPr/>
      </w:pPr>
      <w:r w:rsidR="7D6576BD">
        <w:rPr/>
        <w:t>Utilize code reviews and pair programming to share knowledge and ensure code quality.</w:t>
      </w:r>
    </w:p>
    <w:p w:rsidR="7D6576BD" w:rsidP="51BCB4A1" w:rsidRDefault="7D6576BD" w14:paraId="730813FA" w14:textId="1378AD56">
      <w:pPr>
        <w:pStyle w:val="Normal"/>
      </w:pPr>
      <w:r w:rsidR="7D6576BD">
        <w:rPr/>
        <w:t>2. Unavailability of Team Members</w:t>
      </w:r>
    </w:p>
    <w:p w:rsidR="7D6576BD" w:rsidP="51BCB4A1" w:rsidRDefault="7D6576BD" w14:paraId="2A6CC6C3" w14:textId="5B392BFF">
      <w:pPr>
        <w:pStyle w:val="Normal"/>
      </w:pPr>
      <w:r w:rsidR="7D6576BD">
        <w:rPr/>
        <w:t>Risk:</w:t>
      </w:r>
    </w:p>
    <w:p w:rsidR="7D6576BD" w:rsidP="51BCB4A1" w:rsidRDefault="7D6576BD" w14:paraId="5FB6B6EA" w14:textId="5F4C09F9">
      <w:pPr>
        <w:pStyle w:val="Normal"/>
      </w:pPr>
      <w:r w:rsidR="7D6576BD">
        <w:rPr/>
        <w:t>Team members may have conflicting commitments due to their part-time jobs, leading to inconsistent availability and communication breakdowns.</w:t>
      </w:r>
    </w:p>
    <w:p w:rsidR="7D6576BD" w:rsidP="51BCB4A1" w:rsidRDefault="7D6576BD" w14:paraId="4DD1D086" w14:textId="565E0DD6">
      <w:pPr>
        <w:pStyle w:val="Normal"/>
      </w:pPr>
      <w:r w:rsidR="7D6576BD">
        <w:rPr/>
        <w:t xml:space="preserve"> </w:t>
      </w:r>
    </w:p>
    <w:p w:rsidR="7D6576BD" w:rsidP="51BCB4A1" w:rsidRDefault="7D6576BD" w14:paraId="03094AAD" w14:textId="2A657604">
      <w:pPr>
        <w:pStyle w:val="Normal"/>
      </w:pPr>
      <w:r w:rsidR="7D6576BD">
        <w:rPr/>
        <w:t>Impact:</w:t>
      </w:r>
    </w:p>
    <w:p w:rsidR="7D6576BD" w:rsidP="51BCB4A1" w:rsidRDefault="7D6576BD" w14:paraId="22B09EB8" w14:textId="660EEC57">
      <w:pPr>
        <w:pStyle w:val="ListParagraph"/>
        <w:numPr>
          <w:ilvl w:val="0"/>
          <w:numId w:val="24"/>
        </w:numPr>
        <w:rPr/>
      </w:pPr>
      <w:r w:rsidR="7D6576BD">
        <w:rPr/>
        <w:t>Inability to meet deadlines due to limited working hours.</w:t>
      </w:r>
    </w:p>
    <w:p w:rsidR="7D6576BD" w:rsidP="51BCB4A1" w:rsidRDefault="7D6576BD" w14:paraId="6CA2469E" w14:textId="1E99718B">
      <w:pPr>
        <w:pStyle w:val="ListParagraph"/>
        <w:numPr>
          <w:ilvl w:val="0"/>
          <w:numId w:val="24"/>
        </w:numPr>
        <w:rPr/>
      </w:pPr>
      <w:r w:rsidR="7D6576BD">
        <w:rPr/>
        <w:t>Slower progress on tasks that require collaboration or input from unavailable team members.</w:t>
      </w:r>
    </w:p>
    <w:p w:rsidR="7D6576BD" w:rsidP="51BCB4A1" w:rsidRDefault="7D6576BD" w14:paraId="47F44D42" w14:textId="44B564D6">
      <w:pPr>
        <w:pStyle w:val="ListParagraph"/>
        <w:numPr>
          <w:ilvl w:val="0"/>
          <w:numId w:val="24"/>
        </w:numPr>
        <w:rPr/>
      </w:pPr>
      <w:r w:rsidR="7D6576BD">
        <w:rPr/>
        <w:t xml:space="preserve">Increased stress on available members, </w:t>
      </w:r>
      <w:r w:rsidR="7D6576BD">
        <w:rPr/>
        <w:t>possibly leading</w:t>
      </w:r>
      <w:r w:rsidR="7D6576BD">
        <w:rPr/>
        <w:t xml:space="preserve"> to burnout.</w:t>
      </w:r>
    </w:p>
    <w:p w:rsidR="7D6576BD" w:rsidP="51BCB4A1" w:rsidRDefault="7D6576BD" w14:paraId="5B0B82B5" w14:textId="32053B2A">
      <w:pPr>
        <w:pStyle w:val="Normal"/>
      </w:pPr>
      <w:r w:rsidR="7D6576BD">
        <w:rPr/>
        <w:t>Mitigation Plan:</w:t>
      </w:r>
    </w:p>
    <w:p w:rsidR="7D6576BD" w:rsidP="51BCB4A1" w:rsidRDefault="7D6576BD" w14:paraId="4718205A" w14:textId="4D911C4B">
      <w:pPr>
        <w:pStyle w:val="ListParagraph"/>
        <w:numPr>
          <w:ilvl w:val="0"/>
          <w:numId w:val="25"/>
        </w:numPr>
        <w:rPr/>
      </w:pPr>
      <w:r w:rsidR="7D6576BD">
        <w:rPr/>
        <w:t>Establish a clear and realistic project timeline that accounts for part-time schedules.</w:t>
      </w:r>
    </w:p>
    <w:p w:rsidR="7D6576BD" w:rsidP="51BCB4A1" w:rsidRDefault="7D6576BD" w14:paraId="21C9E22B" w14:textId="277D713B">
      <w:pPr>
        <w:pStyle w:val="ListParagraph"/>
        <w:numPr>
          <w:ilvl w:val="0"/>
          <w:numId w:val="25"/>
        </w:numPr>
        <w:rPr/>
      </w:pPr>
      <w:r w:rsidR="7D6576BD">
        <w:rPr/>
        <w:t>Implement a flexible working arrangement where tasks can be picked up by other team members if someone is unavailable.</w:t>
      </w:r>
    </w:p>
    <w:p w:rsidR="7D6576BD" w:rsidP="51BCB4A1" w:rsidRDefault="7D6576BD" w14:paraId="73773CE2" w14:textId="4EE45684">
      <w:pPr>
        <w:pStyle w:val="ListParagraph"/>
        <w:numPr>
          <w:ilvl w:val="0"/>
          <w:numId w:val="25"/>
        </w:numPr>
        <w:rPr/>
      </w:pPr>
      <w:r w:rsidR="7D6576BD">
        <w:rPr/>
        <w:t>Use project management tools to track progress and ensure transparency in task assignments and deadlines.</w:t>
      </w:r>
    </w:p>
    <w:p w:rsidR="7D6576BD" w:rsidP="51BCB4A1" w:rsidRDefault="7D6576BD" w14:paraId="35620961" w14:textId="13EDB1A3">
      <w:pPr>
        <w:pStyle w:val="Normal"/>
      </w:pPr>
      <w:r w:rsidR="7D6576BD">
        <w:rPr/>
        <w:t>3. Project Scope Creep</w:t>
      </w:r>
    </w:p>
    <w:p w:rsidR="7D6576BD" w:rsidP="51BCB4A1" w:rsidRDefault="7D6576BD" w14:paraId="40E70ACC" w14:textId="46596138">
      <w:pPr>
        <w:pStyle w:val="Normal"/>
      </w:pPr>
      <w:r w:rsidR="7D6576BD">
        <w:rPr/>
        <w:t>Risk:</w:t>
      </w:r>
    </w:p>
    <w:p w:rsidR="7D6576BD" w:rsidP="51BCB4A1" w:rsidRDefault="7D6576BD" w14:paraId="42928BBE" w14:textId="7252F8D0">
      <w:pPr>
        <w:pStyle w:val="Normal"/>
      </w:pPr>
      <w:r w:rsidR="7D6576BD">
        <w:rPr/>
        <w:t>The project scope may expand beyond the initial plan due to client requests or unforeseen challenges, leading to increased workload and potential delays.</w:t>
      </w:r>
    </w:p>
    <w:p w:rsidR="7D6576BD" w:rsidP="51BCB4A1" w:rsidRDefault="7D6576BD" w14:paraId="04821B7B" w14:textId="181A99E6">
      <w:pPr>
        <w:pStyle w:val="Normal"/>
      </w:pPr>
      <w:r w:rsidR="7D6576BD">
        <w:rPr/>
        <w:t xml:space="preserve"> </w:t>
      </w:r>
    </w:p>
    <w:p w:rsidR="7D6576BD" w:rsidP="51BCB4A1" w:rsidRDefault="7D6576BD" w14:paraId="1C00B5EA" w14:textId="0AC60BE7">
      <w:pPr>
        <w:pStyle w:val="Normal"/>
      </w:pPr>
      <w:r w:rsidR="7D6576BD">
        <w:rPr/>
        <w:t>Impact:</w:t>
      </w:r>
    </w:p>
    <w:p w:rsidR="7D6576BD" w:rsidP="51BCB4A1" w:rsidRDefault="7D6576BD" w14:paraId="4F1F23A8" w14:textId="04824B65">
      <w:pPr>
        <w:pStyle w:val="ListParagraph"/>
        <w:numPr>
          <w:ilvl w:val="0"/>
          <w:numId w:val="26"/>
        </w:numPr>
        <w:rPr/>
      </w:pPr>
      <w:r w:rsidR="7D6576BD">
        <w:rPr/>
        <w:t>Project delays.</w:t>
      </w:r>
    </w:p>
    <w:p w:rsidR="7D6576BD" w:rsidP="51BCB4A1" w:rsidRDefault="7D6576BD" w14:paraId="67513970" w14:textId="368FB462">
      <w:pPr>
        <w:pStyle w:val="ListParagraph"/>
        <w:numPr>
          <w:ilvl w:val="0"/>
          <w:numId w:val="26"/>
        </w:numPr>
        <w:rPr/>
      </w:pPr>
      <w:r w:rsidR="7D6576BD">
        <w:rPr/>
        <w:t>Increased costs.</w:t>
      </w:r>
    </w:p>
    <w:p w:rsidR="7D6576BD" w:rsidP="51BCB4A1" w:rsidRDefault="7D6576BD" w14:paraId="64C133B9" w14:textId="205733AD">
      <w:pPr>
        <w:pStyle w:val="ListParagraph"/>
        <w:numPr>
          <w:ilvl w:val="0"/>
          <w:numId w:val="26"/>
        </w:numPr>
        <w:rPr/>
      </w:pPr>
      <w:r w:rsidR="7D6576BD">
        <w:rPr/>
        <w:t>Decreased project quality.</w:t>
      </w:r>
    </w:p>
    <w:p w:rsidR="7D6576BD" w:rsidP="51BCB4A1" w:rsidRDefault="7D6576BD" w14:paraId="42880470" w14:textId="52A38BA7">
      <w:pPr>
        <w:pStyle w:val="ListParagraph"/>
        <w:numPr>
          <w:ilvl w:val="0"/>
          <w:numId w:val="26"/>
        </w:numPr>
        <w:rPr/>
      </w:pPr>
      <w:r w:rsidR="7D6576BD">
        <w:rPr/>
        <w:t>Potential team burnout.</w:t>
      </w:r>
    </w:p>
    <w:p w:rsidR="7D6576BD" w:rsidP="51BCB4A1" w:rsidRDefault="7D6576BD" w14:paraId="1C06C57E" w14:textId="1D6A53D2">
      <w:pPr>
        <w:pStyle w:val="Normal"/>
      </w:pPr>
      <w:r w:rsidR="7D6576BD">
        <w:rPr/>
        <w:t>Mitigation Plan:</w:t>
      </w:r>
    </w:p>
    <w:p w:rsidR="7D6576BD" w:rsidP="51BCB4A1" w:rsidRDefault="7D6576BD" w14:paraId="3FAE9847" w14:textId="3A1F9844">
      <w:pPr>
        <w:pStyle w:val="ListParagraph"/>
        <w:numPr>
          <w:ilvl w:val="0"/>
          <w:numId w:val="27"/>
        </w:numPr>
        <w:rPr/>
      </w:pPr>
      <w:r w:rsidR="7D6576BD">
        <w:rPr/>
        <w:t>Establish clear project boundaries and deliverables from the outset.</w:t>
      </w:r>
    </w:p>
    <w:p w:rsidR="7D6576BD" w:rsidP="51BCB4A1" w:rsidRDefault="7D6576BD" w14:paraId="7DE47D67" w14:textId="4E671F6F">
      <w:pPr>
        <w:pStyle w:val="ListParagraph"/>
        <w:numPr>
          <w:ilvl w:val="0"/>
          <w:numId w:val="27"/>
        </w:numPr>
        <w:rPr/>
      </w:pPr>
      <w:r w:rsidR="7D6576BD">
        <w:rPr/>
        <w:t>Implement a change control process to manage scope changes.</w:t>
      </w:r>
    </w:p>
    <w:p w:rsidR="7D6576BD" w:rsidP="51BCB4A1" w:rsidRDefault="7D6576BD" w14:paraId="0BD1BAEE" w14:textId="42D1262A">
      <w:pPr>
        <w:pStyle w:val="ListParagraph"/>
        <w:numPr>
          <w:ilvl w:val="0"/>
          <w:numId w:val="27"/>
        </w:numPr>
        <w:rPr/>
      </w:pPr>
      <w:r w:rsidR="7D6576BD">
        <w:rPr/>
        <w:t>Regularly review and prioritize project tasks.</w:t>
      </w:r>
    </w:p>
    <w:p w:rsidR="7D6576BD" w:rsidP="51BCB4A1" w:rsidRDefault="7D6576BD" w14:paraId="1B2990CD" w14:textId="7671CE7C">
      <w:pPr>
        <w:pStyle w:val="ListParagraph"/>
        <w:numPr>
          <w:ilvl w:val="0"/>
          <w:numId w:val="27"/>
        </w:numPr>
        <w:rPr/>
      </w:pPr>
      <w:r w:rsidR="7D6576BD">
        <w:rPr/>
        <w:t>Set realistic expectations with the client about project scope and timelines.</w:t>
      </w:r>
    </w:p>
    <w:p w:rsidR="7D6576BD" w:rsidP="51BCB4A1" w:rsidRDefault="7D6576BD" w14:paraId="16944333" w14:textId="6F6AD87D">
      <w:pPr>
        <w:pStyle w:val="Normal"/>
      </w:pPr>
      <w:r w:rsidR="7D6576BD">
        <w:rPr/>
        <w:t>4. Resource Constraints</w:t>
      </w:r>
    </w:p>
    <w:p w:rsidR="7D6576BD" w:rsidP="51BCB4A1" w:rsidRDefault="7D6576BD" w14:paraId="70F2EF4F" w14:textId="54939D35">
      <w:pPr>
        <w:pStyle w:val="Normal"/>
      </w:pPr>
      <w:r w:rsidR="7D6576BD">
        <w:rPr/>
        <w:t>Risk:</w:t>
      </w:r>
    </w:p>
    <w:p w:rsidR="7D6576BD" w:rsidP="51BCB4A1" w:rsidRDefault="7D6576BD" w14:paraId="140024A6" w14:textId="62AC4124">
      <w:pPr>
        <w:pStyle w:val="Normal"/>
      </w:pPr>
      <w:r w:rsidR="7D6576BD">
        <w:rPr/>
        <w:t>Limited financial resources or access to necessary tools and equipment may hinder project progress.</w:t>
      </w:r>
    </w:p>
    <w:p w:rsidR="7D6576BD" w:rsidP="51BCB4A1" w:rsidRDefault="7D6576BD" w14:paraId="5E6AAB1F" w14:textId="31158000">
      <w:pPr>
        <w:pStyle w:val="Normal"/>
      </w:pPr>
      <w:r w:rsidR="7D6576BD">
        <w:rPr/>
        <w:t xml:space="preserve"> </w:t>
      </w:r>
    </w:p>
    <w:p w:rsidR="7D6576BD" w:rsidP="51BCB4A1" w:rsidRDefault="7D6576BD" w14:paraId="02F05664" w14:textId="57B68857">
      <w:pPr>
        <w:pStyle w:val="Normal"/>
      </w:pPr>
      <w:r w:rsidR="7D6576BD">
        <w:rPr/>
        <w:t>Impact:</w:t>
      </w:r>
    </w:p>
    <w:p w:rsidR="7D6576BD" w:rsidP="51BCB4A1" w:rsidRDefault="7D6576BD" w14:paraId="581C5C4D" w14:textId="2D79CC65">
      <w:pPr>
        <w:pStyle w:val="ListParagraph"/>
        <w:numPr>
          <w:ilvl w:val="0"/>
          <w:numId w:val="28"/>
        </w:numPr>
        <w:rPr/>
      </w:pPr>
      <w:r w:rsidR="7D6576BD">
        <w:rPr/>
        <w:t>Project delays.</w:t>
      </w:r>
    </w:p>
    <w:p w:rsidR="7D6576BD" w:rsidP="51BCB4A1" w:rsidRDefault="7D6576BD" w14:paraId="752E0074" w14:textId="26ECB5E5">
      <w:pPr>
        <w:pStyle w:val="ListParagraph"/>
        <w:numPr>
          <w:ilvl w:val="0"/>
          <w:numId w:val="28"/>
        </w:numPr>
        <w:rPr/>
      </w:pPr>
      <w:r w:rsidR="7D6576BD">
        <w:rPr/>
        <w:t>Decreased project quality.</w:t>
      </w:r>
    </w:p>
    <w:p w:rsidR="7D6576BD" w:rsidP="51BCB4A1" w:rsidRDefault="7D6576BD" w14:paraId="31D47F2E" w14:textId="30569D72">
      <w:pPr>
        <w:pStyle w:val="ListParagraph"/>
        <w:numPr>
          <w:ilvl w:val="0"/>
          <w:numId w:val="28"/>
        </w:numPr>
        <w:rPr/>
      </w:pPr>
      <w:r w:rsidR="7D6576BD">
        <w:rPr/>
        <w:t>Increased costs due to workarounds.</w:t>
      </w:r>
    </w:p>
    <w:p w:rsidR="7D6576BD" w:rsidP="51BCB4A1" w:rsidRDefault="7D6576BD" w14:paraId="7B580A44" w14:textId="37EB0EA1">
      <w:pPr>
        <w:pStyle w:val="ListParagraph"/>
        <w:numPr>
          <w:ilvl w:val="0"/>
          <w:numId w:val="28"/>
        </w:numPr>
        <w:rPr/>
      </w:pPr>
      <w:r w:rsidR="7D6576BD">
        <w:rPr/>
        <w:t>Potential safety hazards.</w:t>
      </w:r>
    </w:p>
    <w:p w:rsidR="7D6576BD" w:rsidP="51BCB4A1" w:rsidRDefault="7D6576BD" w14:paraId="77656D2E" w14:textId="0BA19D0B">
      <w:pPr>
        <w:pStyle w:val="Normal"/>
      </w:pPr>
      <w:r w:rsidR="7D6576BD">
        <w:rPr/>
        <w:t>Mitigation Plan:</w:t>
      </w:r>
    </w:p>
    <w:p w:rsidR="7D6576BD" w:rsidP="51BCB4A1" w:rsidRDefault="7D6576BD" w14:paraId="26485244" w14:textId="0CC6AAC1">
      <w:pPr>
        <w:pStyle w:val="ListParagraph"/>
        <w:numPr>
          <w:ilvl w:val="0"/>
          <w:numId w:val="29"/>
        </w:numPr>
        <w:rPr/>
      </w:pPr>
      <w:r w:rsidR="7D6576BD">
        <w:rPr/>
        <w:t>Develop a detailed project budget and resource plan.</w:t>
      </w:r>
    </w:p>
    <w:p w:rsidR="7D6576BD" w:rsidP="51BCB4A1" w:rsidRDefault="7D6576BD" w14:paraId="4E374862" w14:textId="07D5ABA0">
      <w:pPr>
        <w:pStyle w:val="ListParagraph"/>
        <w:numPr>
          <w:ilvl w:val="0"/>
          <w:numId w:val="29"/>
        </w:numPr>
        <w:rPr/>
      </w:pPr>
      <w:r w:rsidR="7D6576BD">
        <w:rPr/>
        <w:t>Explore cost-effective alternatives for tools and equipment.</w:t>
      </w:r>
    </w:p>
    <w:p w:rsidR="7D6576BD" w:rsidP="51BCB4A1" w:rsidRDefault="7D6576BD" w14:paraId="19075F7F" w14:textId="78010A34">
      <w:pPr>
        <w:pStyle w:val="ListParagraph"/>
        <w:numPr>
          <w:ilvl w:val="0"/>
          <w:numId w:val="29"/>
        </w:numPr>
        <w:rPr/>
      </w:pPr>
      <w:r w:rsidR="7D6576BD">
        <w:rPr/>
        <w:t>Prioritize tasks based on resource availability.</w:t>
      </w:r>
    </w:p>
    <w:p w:rsidR="7D6576BD" w:rsidP="51BCB4A1" w:rsidRDefault="7D6576BD" w14:paraId="131411C9" w14:textId="5A2B400A">
      <w:pPr>
        <w:pStyle w:val="ListParagraph"/>
        <w:numPr>
          <w:ilvl w:val="0"/>
          <w:numId w:val="29"/>
        </w:numPr>
        <w:rPr/>
      </w:pPr>
      <w:r w:rsidR="7D6576BD">
        <w:rPr/>
        <w:t>Establish clear communication with stakeholders about resource limitations.</w:t>
      </w:r>
    </w:p>
    <w:p w:rsidR="7D6576BD" w:rsidP="51BCB4A1" w:rsidRDefault="7D6576BD" w14:paraId="64E6D673" w14:textId="6FFEA2C1">
      <w:pPr>
        <w:pStyle w:val="Normal"/>
      </w:pPr>
      <w:r w:rsidR="7D6576BD">
        <w:rPr/>
        <w:t>5. Quality Control Issues</w:t>
      </w:r>
    </w:p>
    <w:p w:rsidR="7D6576BD" w:rsidP="51BCB4A1" w:rsidRDefault="7D6576BD" w14:paraId="64422627" w14:textId="0D841F7D">
      <w:pPr>
        <w:pStyle w:val="Normal"/>
      </w:pPr>
      <w:r w:rsidR="7D6576BD">
        <w:rPr/>
        <w:t>Risk:</w:t>
      </w:r>
    </w:p>
    <w:p w:rsidR="7D6576BD" w:rsidP="51BCB4A1" w:rsidRDefault="7D6576BD" w14:paraId="0D5BB6F6" w14:textId="48024ED4">
      <w:pPr>
        <w:pStyle w:val="Normal"/>
      </w:pPr>
      <w:r w:rsidR="7D6576BD">
        <w:rPr/>
        <w:t>Due to time constraints and part-time work commitments, quality control may suffer, leading to defects, rework, and customer dissatisfaction.</w:t>
      </w:r>
    </w:p>
    <w:p w:rsidR="7D6576BD" w:rsidP="51BCB4A1" w:rsidRDefault="7D6576BD" w14:paraId="2CD1DF8A" w14:textId="6C7CD61E">
      <w:pPr>
        <w:pStyle w:val="Normal"/>
      </w:pPr>
      <w:r w:rsidR="7D6576BD">
        <w:rPr/>
        <w:t>Impact:</w:t>
      </w:r>
    </w:p>
    <w:p w:rsidR="7D6576BD" w:rsidP="51BCB4A1" w:rsidRDefault="7D6576BD" w14:paraId="3B2D3A09" w14:textId="1967ABFB">
      <w:pPr>
        <w:pStyle w:val="ListParagraph"/>
        <w:numPr>
          <w:ilvl w:val="0"/>
          <w:numId w:val="30"/>
        </w:numPr>
        <w:rPr/>
      </w:pPr>
      <w:r w:rsidR="7D6576BD">
        <w:rPr/>
        <w:t>Increased costs due to rework.</w:t>
      </w:r>
    </w:p>
    <w:p w:rsidR="7D6576BD" w:rsidP="51BCB4A1" w:rsidRDefault="7D6576BD" w14:paraId="26182F6C" w14:textId="4741340C">
      <w:pPr>
        <w:pStyle w:val="ListParagraph"/>
        <w:numPr>
          <w:ilvl w:val="0"/>
          <w:numId w:val="30"/>
        </w:numPr>
        <w:rPr/>
      </w:pPr>
      <w:r w:rsidR="7D6576BD">
        <w:rPr/>
        <w:t>Project delays.</w:t>
      </w:r>
    </w:p>
    <w:p w:rsidR="7D6576BD" w:rsidP="51BCB4A1" w:rsidRDefault="7D6576BD" w14:paraId="71C00C4A" w14:textId="7C2675E8">
      <w:pPr>
        <w:pStyle w:val="ListParagraph"/>
        <w:numPr>
          <w:ilvl w:val="0"/>
          <w:numId w:val="30"/>
        </w:numPr>
        <w:rPr/>
      </w:pPr>
      <w:r w:rsidR="7D6576BD">
        <w:rPr/>
        <w:t>Damage to team reputation.</w:t>
      </w:r>
    </w:p>
    <w:p w:rsidR="7D6576BD" w:rsidP="51BCB4A1" w:rsidRDefault="7D6576BD" w14:paraId="12308894" w14:textId="14DE6D7D">
      <w:pPr>
        <w:pStyle w:val="ListParagraph"/>
        <w:numPr>
          <w:ilvl w:val="0"/>
          <w:numId w:val="30"/>
        </w:numPr>
        <w:rPr/>
      </w:pPr>
      <w:r w:rsidR="7D6576BD">
        <w:rPr/>
        <w:t>Potential legal liabilities.</w:t>
      </w:r>
    </w:p>
    <w:p w:rsidR="7D6576BD" w:rsidP="51BCB4A1" w:rsidRDefault="7D6576BD" w14:paraId="1F96D4CC" w14:textId="6D2C0573">
      <w:pPr>
        <w:pStyle w:val="Normal"/>
      </w:pPr>
      <w:r w:rsidR="7D6576BD">
        <w:rPr/>
        <w:t>Mitigation Plan:</w:t>
      </w:r>
    </w:p>
    <w:p w:rsidR="7D6576BD" w:rsidP="51BCB4A1" w:rsidRDefault="7D6576BD" w14:paraId="3DA93BB2" w14:textId="799C0C54">
      <w:pPr>
        <w:pStyle w:val="Normal"/>
      </w:pPr>
      <w:r w:rsidR="7D6576BD">
        <w:rPr/>
        <w:t xml:space="preserve"> </w:t>
      </w:r>
    </w:p>
    <w:p w:rsidR="7D6576BD" w:rsidP="51BCB4A1" w:rsidRDefault="7D6576BD" w14:paraId="03AA0436" w14:textId="678E1966">
      <w:pPr>
        <w:pStyle w:val="ListParagraph"/>
        <w:numPr>
          <w:ilvl w:val="0"/>
          <w:numId w:val="31"/>
        </w:numPr>
        <w:rPr/>
      </w:pPr>
      <w:r w:rsidR="7D6576BD">
        <w:rPr/>
        <w:t>Implement a robust quality control process with regular inspections.</w:t>
      </w:r>
    </w:p>
    <w:p w:rsidR="7D6576BD" w:rsidP="51BCB4A1" w:rsidRDefault="7D6576BD" w14:paraId="5B7727C9" w14:textId="2C7A82DF">
      <w:pPr>
        <w:pStyle w:val="ListParagraph"/>
        <w:numPr>
          <w:ilvl w:val="0"/>
          <w:numId w:val="31"/>
        </w:numPr>
        <w:rPr/>
      </w:pPr>
      <w:r w:rsidR="7D6576BD">
        <w:rPr/>
        <w:t>Establish clear quality standards and guidelines.</w:t>
      </w:r>
    </w:p>
    <w:p w:rsidR="7D6576BD" w:rsidP="51BCB4A1" w:rsidRDefault="7D6576BD" w14:paraId="78A26DAF" w14:textId="19358041">
      <w:pPr>
        <w:pStyle w:val="ListParagraph"/>
        <w:numPr>
          <w:ilvl w:val="0"/>
          <w:numId w:val="31"/>
        </w:numPr>
        <w:rPr/>
      </w:pPr>
      <w:r w:rsidR="7D6576BD">
        <w:rPr/>
        <w:t>Provide ongoing training on quality control best practices.</w:t>
      </w:r>
    </w:p>
    <w:p w:rsidR="7D6576BD" w:rsidP="51BCB4A1" w:rsidRDefault="7D6576BD" w14:paraId="7D904C07" w14:textId="2E330609">
      <w:pPr>
        <w:pStyle w:val="ListParagraph"/>
        <w:numPr>
          <w:ilvl w:val="0"/>
          <w:numId w:val="31"/>
        </w:numPr>
        <w:rPr/>
      </w:pPr>
      <w:r w:rsidR="7D6576BD">
        <w:rPr/>
        <w:t>Encourage a culture of quality within the team.</w:t>
      </w:r>
    </w:p>
    <w:p w:rsidR="7D6576BD" w:rsidP="51BCB4A1" w:rsidRDefault="7D6576BD" w14:paraId="22DE9E38" w14:textId="0465AB1F">
      <w:pPr>
        <w:pStyle w:val="Normal"/>
      </w:pPr>
      <w:r w:rsidR="7D6576BD">
        <w:rPr/>
        <w:t>6. Coordination and Communication Issues</w:t>
      </w:r>
    </w:p>
    <w:p w:rsidR="7D6576BD" w:rsidP="51BCB4A1" w:rsidRDefault="7D6576BD" w14:paraId="6750822C" w14:textId="124E22CA">
      <w:pPr>
        <w:pStyle w:val="Normal"/>
      </w:pPr>
      <w:r w:rsidR="7D6576BD">
        <w:rPr/>
        <w:t>Risk:</w:t>
      </w:r>
    </w:p>
    <w:p w:rsidR="7D6576BD" w:rsidP="51BCB4A1" w:rsidRDefault="7D6576BD" w14:paraId="4730164F" w14:textId="1DA9C9FC">
      <w:pPr>
        <w:pStyle w:val="Normal"/>
      </w:pPr>
      <w:r w:rsidR="7D6576BD">
        <w:rPr/>
        <w:t xml:space="preserve">Part-time schedules may lead to difficulties in coordinating meetings, </w:t>
      </w:r>
      <w:r w:rsidR="7D6576BD">
        <w:rPr/>
        <w:t>aligning on</w:t>
      </w:r>
      <w:r w:rsidR="7D6576BD">
        <w:rPr/>
        <w:t xml:space="preserve"> project goals, and </w:t>
      </w:r>
      <w:r w:rsidR="7D6576BD">
        <w:rPr/>
        <w:t>maintaining</w:t>
      </w:r>
      <w:r w:rsidR="7D6576BD">
        <w:rPr/>
        <w:t xml:space="preserve"> consistent communication.</w:t>
      </w:r>
    </w:p>
    <w:p w:rsidR="7D6576BD" w:rsidP="51BCB4A1" w:rsidRDefault="7D6576BD" w14:paraId="471C575A" w14:textId="7D453788">
      <w:pPr>
        <w:pStyle w:val="Normal"/>
      </w:pPr>
      <w:r w:rsidR="7D6576BD">
        <w:rPr/>
        <w:t>Impact:</w:t>
      </w:r>
    </w:p>
    <w:p w:rsidR="7D6576BD" w:rsidP="51BCB4A1" w:rsidRDefault="7D6576BD" w14:paraId="74EC7405" w14:textId="34C9B289">
      <w:pPr>
        <w:pStyle w:val="ListParagraph"/>
        <w:numPr>
          <w:ilvl w:val="0"/>
          <w:numId w:val="32"/>
        </w:numPr>
        <w:rPr/>
      </w:pPr>
      <w:r w:rsidR="7D6576BD">
        <w:rPr/>
        <w:t>Misunderstandings or misalignment on project goals and requirements.</w:t>
      </w:r>
    </w:p>
    <w:p w:rsidR="7D6576BD" w:rsidP="51BCB4A1" w:rsidRDefault="7D6576BD" w14:paraId="1E945BB2" w14:textId="04A98968">
      <w:pPr>
        <w:pStyle w:val="ListParagraph"/>
        <w:numPr>
          <w:ilvl w:val="0"/>
          <w:numId w:val="32"/>
        </w:numPr>
        <w:rPr/>
      </w:pPr>
      <w:r w:rsidR="7D6576BD">
        <w:rPr/>
        <w:t>Duplication of work or missed tasks due to poor communication.</w:t>
      </w:r>
    </w:p>
    <w:p w:rsidR="7D6576BD" w:rsidP="51BCB4A1" w:rsidRDefault="7D6576BD" w14:paraId="6874662E" w14:textId="54CDE43D">
      <w:pPr>
        <w:pStyle w:val="ListParagraph"/>
        <w:numPr>
          <w:ilvl w:val="0"/>
          <w:numId w:val="32"/>
        </w:numPr>
        <w:rPr/>
      </w:pPr>
      <w:r w:rsidR="7D6576BD">
        <w:rPr/>
        <w:t>Delayed decision-making processes.</w:t>
      </w:r>
    </w:p>
    <w:p w:rsidR="7D6576BD" w:rsidP="51BCB4A1" w:rsidRDefault="7D6576BD" w14:paraId="7676D969" w14:textId="70E94823">
      <w:pPr>
        <w:pStyle w:val="Normal"/>
      </w:pPr>
      <w:r w:rsidR="7D6576BD">
        <w:rPr/>
        <w:t>Mitigation Plan:</w:t>
      </w:r>
    </w:p>
    <w:p w:rsidR="7D6576BD" w:rsidP="51BCB4A1" w:rsidRDefault="7D6576BD" w14:paraId="580A2F89" w14:textId="65B5C987">
      <w:pPr>
        <w:pStyle w:val="ListParagraph"/>
        <w:numPr>
          <w:ilvl w:val="0"/>
          <w:numId w:val="33"/>
        </w:numPr>
        <w:rPr/>
      </w:pPr>
      <w:r w:rsidR="7D6576BD">
        <w:rPr/>
        <w:t>Schedule regular but brief check-ins to keep everyone aligned, ensuring they are at times that work for all members.</w:t>
      </w:r>
    </w:p>
    <w:p w:rsidR="7D6576BD" w:rsidP="51BCB4A1" w:rsidRDefault="7D6576BD" w14:paraId="6A01751C" w14:textId="4B8C2C5A">
      <w:pPr>
        <w:pStyle w:val="ListParagraph"/>
        <w:numPr>
          <w:ilvl w:val="0"/>
          <w:numId w:val="33"/>
        </w:numPr>
        <w:rPr/>
      </w:pPr>
      <w:r w:rsidR="7D6576BD">
        <w:rPr/>
        <w:t>Use asynchronous communication tools like Slack or email to keep the team updated even when members cannot meet synchronously.</w:t>
      </w:r>
    </w:p>
    <w:p w:rsidR="7D6576BD" w:rsidP="51BCB4A1" w:rsidRDefault="7D6576BD" w14:paraId="002A1DA3" w14:textId="14929E2F">
      <w:pPr>
        <w:pStyle w:val="ListParagraph"/>
        <w:numPr>
          <w:ilvl w:val="0"/>
          <w:numId w:val="33"/>
        </w:numPr>
        <w:rPr/>
      </w:pPr>
      <w:r w:rsidR="7D6576BD">
        <w:rPr/>
        <w:t>Document decisions and action items clearly and share them with the entire team.</w:t>
      </w:r>
    </w:p>
    <w:p w:rsidR="7D6576BD" w:rsidP="51BCB4A1" w:rsidRDefault="7D6576BD" w14:paraId="0BC9DE74" w14:textId="6ACE963A">
      <w:pPr>
        <w:pStyle w:val="Normal"/>
      </w:pPr>
      <w:r w:rsidR="7D6576BD">
        <w:rPr/>
        <w:t>7. Burnout Due to Overcommitment</w:t>
      </w:r>
    </w:p>
    <w:p w:rsidR="7D6576BD" w:rsidP="51BCB4A1" w:rsidRDefault="7D6576BD" w14:paraId="068CEBF0" w14:textId="273921DB">
      <w:pPr>
        <w:pStyle w:val="Normal"/>
      </w:pPr>
      <w:r w:rsidR="7D6576BD">
        <w:rPr/>
        <w:t>Risk:</w:t>
      </w:r>
    </w:p>
    <w:p w:rsidR="7D6576BD" w:rsidP="51BCB4A1" w:rsidRDefault="7D6576BD" w14:paraId="7CD99467" w14:textId="3FA41DD2">
      <w:pPr>
        <w:pStyle w:val="Normal"/>
      </w:pPr>
      <w:r w:rsidR="7D6576BD">
        <w:rPr/>
        <w:t>Balancing part-time jobs and the handyman project could lead to team members overcommitting, resulting in burnout.</w:t>
      </w:r>
    </w:p>
    <w:p w:rsidR="7D6576BD" w:rsidP="51BCB4A1" w:rsidRDefault="7D6576BD" w14:paraId="48ECE3EC" w14:textId="53552702">
      <w:pPr>
        <w:pStyle w:val="Normal"/>
      </w:pPr>
      <w:r w:rsidR="7D6576BD">
        <w:rPr/>
        <w:t xml:space="preserve"> </w:t>
      </w:r>
    </w:p>
    <w:p w:rsidR="7D6576BD" w:rsidP="51BCB4A1" w:rsidRDefault="7D6576BD" w14:paraId="42DBDD56" w14:textId="042862E6">
      <w:pPr>
        <w:pStyle w:val="Normal"/>
      </w:pPr>
      <w:r w:rsidR="7D6576BD">
        <w:rPr/>
        <w:t>Impact:</w:t>
      </w:r>
    </w:p>
    <w:p w:rsidR="7D6576BD" w:rsidP="51BCB4A1" w:rsidRDefault="7D6576BD" w14:paraId="055512A2" w14:textId="36A81E69">
      <w:pPr>
        <w:pStyle w:val="Normal"/>
      </w:pPr>
      <w:r w:rsidR="7D6576BD">
        <w:rPr/>
        <w:t xml:space="preserve"> </w:t>
      </w:r>
    </w:p>
    <w:p w:rsidR="7D6576BD" w:rsidP="51BCB4A1" w:rsidRDefault="7D6576BD" w14:paraId="63FE2B9F" w14:textId="16E35FDA">
      <w:pPr>
        <w:pStyle w:val="ListParagraph"/>
        <w:numPr>
          <w:ilvl w:val="0"/>
          <w:numId w:val="34"/>
        </w:numPr>
        <w:rPr/>
      </w:pPr>
      <w:r w:rsidR="7D6576BD">
        <w:rPr/>
        <w:t>Decreased productivity and creativity from burned-out team members.</w:t>
      </w:r>
    </w:p>
    <w:p w:rsidR="7D6576BD" w:rsidP="51BCB4A1" w:rsidRDefault="7D6576BD" w14:paraId="247EB0FE" w14:textId="25F4A41A">
      <w:pPr>
        <w:pStyle w:val="ListParagraph"/>
        <w:numPr>
          <w:ilvl w:val="0"/>
          <w:numId w:val="34"/>
        </w:numPr>
        <w:rPr/>
      </w:pPr>
      <w:r w:rsidR="7D6576BD">
        <w:rPr/>
        <w:t>Increased likelihood of mistakes or oversight in code.</w:t>
      </w:r>
    </w:p>
    <w:p w:rsidR="7D6576BD" w:rsidP="51BCB4A1" w:rsidRDefault="7D6576BD" w14:paraId="00EC309C" w14:textId="4B6DCD5A">
      <w:pPr>
        <w:pStyle w:val="ListParagraph"/>
        <w:numPr>
          <w:ilvl w:val="0"/>
          <w:numId w:val="34"/>
        </w:numPr>
        <w:rPr/>
      </w:pPr>
      <w:r w:rsidR="7D6576BD">
        <w:rPr/>
        <w:t>Potential attrition of team members, leading to a loss of knowledge and further delays.</w:t>
      </w:r>
    </w:p>
    <w:p w:rsidR="7D6576BD" w:rsidP="51BCB4A1" w:rsidRDefault="7D6576BD" w14:paraId="21ADB1FB" w14:textId="28042BB5">
      <w:pPr>
        <w:pStyle w:val="Normal"/>
      </w:pPr>
      <w:r w:rsidR="7D6576BD">
        <w:rPr/>
        <w:t>Mitigation Plan:</w:t>
      </w:r>
    </w:p>
    <w:p w:rsidR="7D6576BD" w:rsidP="51BCB4A1" w:rsidRDefault="7D6576BD" w14:paraId="557585CD" w14:textId="47FE016D">
      <w:pPr>
        <w:pStyle w:val="ListParagraph"/>
        <w:numPr>
          <w:ilvl w:val="0"/>
          <w:numId w:val="35"/>
        </w:numPr>
        <w:rPr/>
      </w:pPr>
      <w:r w:rsidR="7D6576BD">
        <w:rPr/>
        <w:t>Encourage team members to set realistic work limits and prioritize tasks.</w:t>
      </w:r>
    </w:p>
    <w:p w:rsidR="7D6576BD" w:rsidP="51BCB4A1" w:rsidRDefault="7D6576BD" w14:paraId="1B5C6E6C" w14:textId="2CFCE314">
      <w:pPr>
        <w:pStyle w:val="ListParagraph"/>
        <w:numPr>
          <w:ilvl w:val="0"/>
          <w:numId w:val="35"/>
        </w:numPr>
        <w:rPr/>
      </w:pPr>
      <w:r w:rsidR="7D6576BD">
        <w:rPr/>
        <w:t>Monitor workload and distribute tasks evenly to avoid overburdening individuals.</w:t>
      </w:r>
    </w:p>
    <w:p w:rsidR="7D6576BD" w:rsidP="51BCB4A1" w:rsidRDefault="7D6576BD" w14:paraId="4985E58C" w14:textId="4257CB87">
      <w:pPr>
        <w:pStyle w:val="ListParagraph"/>
        <w:numPr>
          <w:ilvl w:val="0"/>
          <w:numId w:val="35"/>
        </w:numPr>
        <w:rPr/>
      </w:pPr>
      <w:r w:rsidR="7D6576BD">
        <w:rPr/>
        <w:t>Promote a culture of open communication where team members can express concerns about workload without fear of repercussions.</w:t>
      </w:r>
    </w:p>
    <w:p w:rsidR="7D6576BD" w:rsidP="51BCB4A1" w:rsidRDefault="7D6576BD" w14:paraId="2CC9B4AD" w14:textId="2D55AE7D">
      <w:pPr>
        <w:pStyle w:val="Normal"/>
      </w:pPr>
      <w:r w:rsidR="7D6576BD">
        <w:rPr/>
        <w:t>8. Unexpected Personal Commitments</w:t>
      </w:r>
    </w:p>
    <w:p w:rsidR="7D6576BD" w:rsidP="51BCB4A1" w:rsidRDefault="7D6576BD" w14:paraId="70D1ECFB" w14:textId="5626EF45">
      <w:pPr>
        <w:pStyle w:val="Normal"/>
      </w:pPr>
      <w:r w:rsidR="7D6576BD">
        <w:rPr/>
        <w:t>Risk:</w:t>
      </w:r>
    </w:p>
    <w:p w:rsidR="7D6576BD" w:rsidP="51BCB4A1" w:rsidRDefault="7D6576BD" w14:paraId="0EDA605B" w14:textId="60BC8464">
      <w:pPr>
        <w:pStyle w:val="Normal"/>
      </w:pPr>
      <w:r w:rsidR="7D6576BD">
        <w:rPr/>
        <w:t>Unforeseen personal commitments or emergencies may arise, leading to further unavailability.</w:t>
      </w:r>
    </w:p>
    <w:p w:rsidR="7D6576BD" w:rsidP="51BCB4A1" w:rsidRDefault="7D6576BD" w14:paraId="1A6A0074" w14:textId="6DEF0212">
      <w:pPr>
        <w:pStyle w:val="Normal"/>
      </w:pPr>
      <w:r w:rsidR="7D6576BD">
        <w:rPr/>
        <w:t>Impact:</w:t>
      </w:r>
    </w:p>
    <w:p w:rsidR="7D6576BD" w:rsidP="51BCB4A1" w:rsidRDefault="7D6576BD" w14:paraId="7A96FDB7" w14:textId="1289ECFA">
      <w:pPr>
        <w:pStyle w:val="ListParagraph"/>
        <w:numPr>
          <w:ilvl w:val="0"/>
          <w:numId w:val="36"/>
        </w:numPr>
        <w:rPr/>
      </w:pPr>
      <w:r w:rsidR="7D6576BD">
        <w:rPr/>
        <w:t xml:space="preserve">Project timelines could be disrupted due to sudden drops in team </w:t>
      </w:r>
      <w:r w:rsidR="7D6576BD">
        <w:rPr/>
        <w:t>capacity</w:t>
      </w:r>
      <w:r w:rsidR="7D6576BD">
        <w:rPr/>
        <w:t>.</w:t>
      </w:r>
    </w:p>
    <w:p w:rsidR="7D6576BD" w:rsidP="51BCB4A1" w:rsidRDefault="7D6576BD" w14:paraId="05BB4390" w14:textId="74CE11D1">
      <w:pPr>
        <w:pStyle w:val="ListParagraph"/>
        <w:numPr>
          <w:ilvl w:val="0"/>
          <w:numId w:val="36"/>
        </w:numPr>
        <w:rPr/>
      </w:pPr>
      <w:r w:rsidR="7D6576BD">
        <w:rPr/>
        <w:t>Essential tasks might be delayed, leading to bottlenecks in the project flow.</w:t>
      </w:r>
    </w:p>
    <w:p w:rsidR="7D6576BD" w:rsidP="51BCB4A1" w:rsidRDefault="7D6576BD" w14:paraId="4158320B" w14:textId="2CA2307F">
      <w:pPr>
        <w:pStyle w:val="Normal"/>
      </w:pPr>
      <w:r w:rsidR="7D6576BD">
        <w:rPr/>
        <w:t>Mitigation Plan:</w:t>
      </w:r>
    </w:p>
    <w:p w:rsidR="7D6576BD" w:rsidP="51BCB4A1" w:rsidRDefault="7D6576BD" w14:paraId="16AC5424" w14:textId="5A8B8937">
      <w:pPr>
        <w:pStyle w:val="ListParagraph"/>
        <w:numPr>
          <w:ilvl w:val="0"/>
          <w:numId w:val="37"/>
        </w:numPr>
        <w:rPr/>
      </w:pPr>
      <w:r w:rsidR="7D6576BD">
        <w:rPr/>
        <w:t>Develop a contingency plan with backup resources or alternative workflows to accommodate sudden absences.</w:t>
      </w:r>
    </w:p>
    <w:p w:rsidR="7D6576BD" w:rsidP="51BCB4A1" w:rsidRDefault="7D6576BD" w14:paraId="25E7A29C" w14:textId="0A0383BE">
      <w:pPr>
        <w:pStyle w:val="ListParagraph"/>
        <w:numPr>
          <w:ilvl w:val="0"/>
          <w:numId w:val="37"/>
        </w:numPr>
        <w:rPr/>
      </w:pPr>
      <w:r w:rsidR="7D6576BD">
        <w:rPr/>
        <w:t>Foster a team environment where members can freely communicate any upcoming personal commitments.</w:t>
      </w:r>
    </w:p>
    <w:p w:rsidR="7D6576BD" w:rsidP="51BCB4A1" w:rsidRDefault="7D6576BD" w14:paraId="567F11EE" w14:textId="13E57A8E">
      <w:pPr>
        <w:pStyle w:val="ListParagraph"/>
        <w:numPr>
          <w:ilvl w:val="0"/>
          <w:numId w:val="37"/>
        </w:numPr>
        <w:rPr/>
      </w:pPr>
      <w:r w:rsidR="7D6576BD">
        <w:rPr/>
        <w:t>Maintain a buffer in the project timeline to account for unexpected delays.</w:t>
      </w:r>
    </w:p>
    <w:p w:rsidR="51BCB4A1" w:rsidRDefault="51BCB4A1" w14:paraId="320FEA46" w14:textId="5BA996E6"/>
    <w:p w:rsidR="51BCB4A1" w:rsidRDefault="51BCB4A1" w14:paraId="2AB49DA5" w14:textId="0CD95AD3"/>
    <w:p w:rsidR="00BC4DE5" w:rsidP="00BC4DE5" w:rsidRDefault="00BC4DE5" w14:paraId="58F492B6" w14:textId="77777777"/>
    <w:p w:rsidR="00BC4DE5" w:rsidP="00BC4DE5" w:rsidRDefault="00BC4DE5" w14:paraId="39AD234A" w14:textId="77777777"/>
    <w:sectPr w:rsidR="00BC4DE5">
      <w:headerReference w:type="default" r:id="rId8"/>
      <w:footerReference w:type="default" r:id="rId9"/>
      <w:headerReference w:type="first" r:id="rId10"/>
      <w:footerReference w:type="first" r:id="rId11"/>
      <w:pgSz w:w="12240" w:h="15840" w:orient="portrait"/>
      <w:pgMar w:top="1728"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A0637D" w:rsidP="00C6554A" w:rsidRDefault="00A0637D" w14:paraId="4E94D41E" w14:textId="77777777">
      <w:pPr>
        <w:spacing w:before="0" w:after="0" w:line="240" w:lineRule="auto"/>
      </w:pPr>
      <w:r>
        <w:separator/>
      </w:r>
    </w:p>
  </w:endnote>
  <w:endnote w:type="continuationSeparator" w:id="0">
    <w:p w:rsidR="00A0637D" w:rsidP="00C6554A" w:rsidRDefault="00A0637D" w14:paraId="43184E01" w14:textId="77777777">
      <w:pPr>
        <w:spacing w:before="0" w:after="0" w:line="240" w:lineRule="auto"/>
      </w:pPr>
      <w:r>
        <w:continuationSeparator/>
      </w:r>
    </w:p>
  </w:endnote>
  <w:endnote w:type="continuationNotice" w:id="1">
    <w:p w:rsidR="00A0637D" w:rsidRDefault="00A0637D" w14:paraId="2EC956F1" w14:textId="77777777">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tantia">
    <w:panose1 w:val="02030602050306030303"/>
    <w:charset w:val="00"/>
    <w:family w:val="roman"/>
    <w:pitch w:val="variable"/>
    <w:sig w:usb0="A00002EF" w:usb1="4000204B" w:usb2="00000000" w:usb3="00000000" w:csb0="0000019F" w:csb1="00000000"/>
  </w:font>
  <w:font w:name="HGMinchoE">
    <w:altName w:val="HG明朝E"/>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Narrow">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805D58" w:rsidRDefault="00805D58" w14:paraId="4F1B1DC7" w14:textId="6CD95D22">
    <w:pPr>
      <w:pStyle w:val="Footer"/>
    </w:pPr>
    <w:r>
      <w:t xml:space="preserve">Unit Code </w:t>
    </w:r>
    <w:r w:rsidR="3CC90168">
      <w:t>COS40005</w:t>
    </w:r>
  </w:p>
  <w:p w:rsidR="00805D58" w:rsidRDefault="00805D58" w14:paraId="5E523D86" w14:textId="77777777">
    <w:pPr>
      <w:pStyle w:val="Footer"/>
    </w:pPr>
    <w:r>
      <w:t xml:space="preserve">                                                                                                         Portfolio Ta</w:t>
    </w:r>
    <w:r w:rsidR="00650FA1">
      <w:t>s</w:t>
    </w:r>
    <w:r>
      <w:t>k 1</w:t>
    </w:r>
  </w:p>
  <w:p w:rsidR="00980937" w:rsidP="00805D58" w:rsidRDefault="00805D58" w14:paraId="140F1C8B" w14:textId="77777777">
    <w:pPr>
      <w:pStyle w:val="Footer"/>
      <w:jc w:val="center"/>
    </w:pPr>
    <w:r>
      <w:t xml:space="preserve">                                                                                                                                                </w:t>
    </w:r>
    <w:r w:rsidR="00ED7C44">
      <w:t xml:space="preserve">Page </w:t>
    </w:r>
    <w:r w:rsidR="00ED7C44">
      <w:fldChar w:fldCharType="begin"/>
    </w:r>
    <w:r w:rsidR="00ED7C44">
      <w:instrText xml:space="preserve"> PAGE  \* Arabic  \* MERGEFORMAT </w:instrText>
    </w:r>
    <w:r w:rsidR="00ED7C44">
      <w:fldChar w:fldCharType="separate"/>
    </w:r>
    <w:r w:rsidR="002B4294">
      <w:rPr>
        <w:noProof/>
      </w:rPr>
      <w:t>1</w:t>
    </w:r>
    <w:r w:rsidR="00ED7C44">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2880"/>
      <w:gridCol w:w="2880"/>
      <w:gridCol w:w="2880"/>
    </w:tblGrid>
    <w:tr w:rsidR="3CC90168" w:rsidTr="3CC90168" w14:paraId="171AE7D3" w14:textId="77777777">
      <w:trPr>
        <w:trHeight w:val="300"/>
      </w:trPr>
      <w:tc>
        <w:tcPr>
          <w:tcW w:w="2880" w:type="dxa"/>
        </w:tcPr>
        <w:p w:rsidR="3CC90168" w:rsidP="3CC90168" w:rsidRDefault="3CC90168" w14:paraId="468BF889" w14:textId="72698E48">
          <w:pPr>
            <w:pStyle w:val="Header"/>
            <w:ind w:left="-115"/>
          </w:pPr>
        </w:p>
      </w:tc>
      <w:tc>
        <w:tcPr>
          <w:tcW w:w="2880" w:type="dxa"/>
        </w:tcPr>
        <w:p w:rsidR="3CC90168" w:rsidP="3CC90168" w:rsidRDefault="3CC90168" w14:paraId="63725F6C" w14:textId="4D954A14">
          <w:pPr>
            <w:pStyle w:val="Header"/>
            <w:jc w:val="center"/>
          </w:pPr>
        </w:p>
      </w:tc>
      <w:tc>
        <w:tcPr>
          <w:tcW w:w="2880" w:type="dxa"/>
        </w:tcPr>
        <w:p w:rsidR="3CC90168" w:rsidP="3CC90168" w:rsidRDefault="3CC90168" w14:paraId="1641F8C0" w14:textId="104E0405">
          <w:pPr>
            <w:pStyle w:val="Header"/>
            <w:ind w:right="-115"/>
            <w:jc w:val="right"/>
          </w:pPr>
        </w:p>
      </w:tc>
    </w:tr>
  </w:tbl>
  <w:p w:rsidR="00931ACA" w:rsidRDefault="00931ACA" w14:paraId="35E3EE97" w14:textId="4E5DEF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A0637D" w:rsidP="00C6554A" w:rsidRDefault="00A0637D" w14:paraId="2CF89514" w14:textId="77777777">
      <w:pPr>
        <w:spacing w:before="0" w:after="0" w:line="240" w:lineRule="auto"/>
      </w:pPr>
      <w:r>
        <w:separator/>
      </w:r>
    </w:p>
  </w:footnote>
  <w:footnote w:type="continuationSeparator" w:id="0">
    <w:p w:rsidR="00A0637D" w:rsidP="00C6554A" w:rsidRDefault="00A0637D" w14:paraId="49B8352C" w14:textId="77777777">
      <w:pPr>
        <w:spacing w:before="0" w:after="0" w:line="240" w:lineRule="auto"/>
      </w:pPr>
      <w:r>
        <w:continuationSeparator/>
      </w:r>
    </w:p>
  </w:footnote>
  <w:footnote w:type="continuationNotice" w:id="1">
    <w:p w:rsidR="00A0637D" w:rsidRDefault="00A0637D" w14:paraId="3E216D35" w14:textId="77777777">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2880"/>
      <w:gridCol w:w="2880"/>
      <w:gridCol w:w="2880"/>
    </w:tblGrid>
    <w:tr w:rsidR="3CC90168" w:rsidTr="3CC90168" w14:paraId="1513AC36" w14:textId="77777777">
      <w:trPr>
        <w:trHeight w:val="300"/>
      </w:trPr>
      <w:tc>
        <w:tcPr>
          <w:tcW w:w="2880" w:type="dxa"/>
        </w:tcPr>
        <w:p w:rsidR="3CC90168" w:rsidP="3CC90168" w:rsidRDefault="3CC90168" w14:paraId="0DB16851" w14:textId="658E4EFA">
          <w:pPr>
            <w:pStyle w:val="Header"/>
            <w:ind w:left="-115"/>
          </w:pPr>
        </w:p>
      </w:tc>
      <w:tc>
        <w:tcPr>
          <w:tcW w:w="2880" w:type="dxa"/>
        </w:tcPr>
        <w:p w:rsidR="3CC90168" w:rsidP="3CC90168" w:rsidRDefault="3CC90168" w14:paraId="78BE7F10" w14:textId="0BAD93CD">
          <w:pPr>
            <w:pStyle w:val="Header"/>
            <w:jc w:val="center"/>
          </w:pPr>
        </w:p>
      </w:tc>
      <w:tc>
        <w:tcPr>
          <w:tcW w:w="2880" w:type="dxa"/>
        </w:tcPr>
        <w:p w:rsidR="3CC90168" w:rsidP="3CC90168" w:rsidRDefault="3CC90168" w14:paraId="50C49C1A" w14:textId="4A64DF9A">
          <w:pPr>
            <w:pStyle w:val="Header"/>
            <w:ind w:right="-115"/>
            <w:jc w:val="right"/>
          </w:pPr>
        </w:p>
      </w:tc>
    </w:tr>
  </w:tbl>
  <w:p w:rsidR="00931ACA" w:rsidRDefault="00931ACA" w14:paraId="75F20AD3" w14:textId="702A05A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2880"/>
      <w:gridCol w:w="2880"/>
      <w:gridCol w:w="2880"/>
    </w:tblGrid>
    <w:tr w:rsidR="3CC90168" w:rsidTr="3CC90168" w14:paraId="1137A821" w14:textId="77777777">
      <w:trPr>
        <w:trHeight w:val="300"/>
      </w:trPr>
      <w:tc>
        <w:tcPr>
          <w:tcW w:w="2880" w:type="dxa"/>
        </w:tcPr>
        <w:p w:rsidR="3CC90168" w:rsidP="3CC90168" w:rsidRDefault="3CC90168" w14:paraId="3BFF37B8" w14:textId="4E46B1C9">
          <w:pPr>
            <w:pStyle w:val="Header"/>
            <w:ind w:left="-115"/>
          </w:pPr>
        </w:p>
      </w:tc>
      <w:tc>
        <w:tcPr>
          <w:tcW w:w="2880" w:type="dxa"/>
        </w:tcPr>
        <w:p w:rsidR="3CC90168" w:rsidP="3CC90168" w:rsidRDefault="3CC90168" w14:paraId="48B51F4B" w14:textId="1242F6F4">
          <w:pPr>
            <w:pStyle w:val="Header"/>
            <w:jc w:val="center"/>
          </w:pPr>
        </w:p>
      </w:tc>
      <w:tc>
        <w:tcPr>
          <w:tcW w:w="2880" w:type="dxa"/>
        </w:tcPr>
        <w:p w:rsidR="3CC90168" w:rsidP="3CC90168" w:rsidRDefault="3CC90168" w14:paraId="67394DC2" w14:textId="5A118851">
          <w:pPr>
            <w:pStyle w:val="Header"/>
            <w:ind w:right="-115"/>
            <w:jc w:val="right"/>
          </w:pPr>
        </w:p>
      </w:tc>
    </w:tr>
  </w:tbl>
  <w:p w:rsidR="00931ACA" w:rsidRDefault="00931ACA" w14:paraId="7F9CDBB9" w14:textId="6B8E40DA">
    <w:pPr>
      <w:pStyle w:val="Header"/>
    </w:pPr>
  </w:p>
</w:hdr>
</file>

<file path=word/intelligence2.xml><?xml version="1.0" encoding="utf-8"?>
<int2:intelligence xmlns:int2="http://schemas.microsoft.com/office/intelligence/2020/intelligence">
  <int2:observations>
    <int2:textHash int2:hashCode="OiD6nep+/P64ji" int2:id="Djc5RnON">
      <int2:state int2:type="AugLoop_Text_Critique" int2:value="Rejected"/>
    </int2:textHash>
    <int2:textHash int2:hashCode="AIoBG9vun3CfY3" int2:id="ILqFfHrp">
      <int2:state int2:type="AugLoop_Text_Critique"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36">
    <w:nsid w:val="605add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38922f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36deff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6b7a23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49f823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2497c6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38a87a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5e42de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55841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275907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5cdffa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486b68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fbf94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33fc31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780510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1995e6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7873ef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4c8646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FFFFFF7C"/>
    <w:multiLevelType w:val="singleLevel"/>
    <w:tmpl w:val="61E6224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DA94F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0E4E5B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4188A0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1E0C080A"/>
    <w:lvl w:ilvl="0">
      <w:start w:val="1"/>
      <w:numFmt w:val="bullet"/>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CB9E1936"/>
    <w:lvl w:ilvl="0">
      <w:start w:val="1"/>
      <w:numFmt w:val="bullet"/>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13A06938"/>
    <w:lvl w:ilvl="0">
      <w:start w:val="1"/>
      <w:numFmt w:val="bullet"/>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93C8D00C"/>
    <w:lvl w:ilvl="0">
      <w:start w:val="1"/>
      <w:numFmt w:val="bullet"/>
      <w:lvlText w:val=""/>
      <w:lvlJc w:val="left"/>
      <w:pPr>
        <w:tabs>
          <w:tab w:val="num" w:pos="720"/>
        </w:tabs>
        <w:ind w:left="720" w:hanging="360"/>
      </w:pPr>
      <w:rPr>
        <w:rFonts w:hint="default" w:ascii="Symbol" w:hAnsi="Symbol"/>
      </w:rPr>
    </w:lvl>
  </w:abstractNum>
  <w:abstractNum w:abstractNumId="8" w15:restartNumberingAfterBreak="0">
    <w:nsid w:val="FFFFFF88"/>
    <w:multiLevelType w:val="singleLevel"/>
    <w:tmpl w:val="B87E3E7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9E12A456"/>
    <w:lvl w:ilvl="0">
      <w:start w:val="1"/>
      <w:numFmt w:val="bullet"/>
      <w:pStyle w:val="ListBullet"/>
      <w:lvlText w:val="−"/>
      <w:lvlJc w:val="left"/>
      <w:pPr>
        <w:ind w:left="720" w:hanging="360"/>
      </w:pPr>
      <w:rPr>
        <w:rFonts w:hint="default" w:ascii="Century Gothic" w:hAnsi="Century Gothic"/>
        <w:color w:val="0D0D0D" w:themeColor="text1" w:themeTint="F2"/>
      </w:rPr>
    </w:lvl>
  </w:abstractNum>
  <w:abstractNum w:abstractNumId="10" w15:restartNumberingAfterBreak="0">
    <w:nsid w:val="01122BF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4572DB1"/>
    <w:multiLevelType w:val="hybridMultilevel"/>
    <w:tmpl w:val="58EE21C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0C846553"/>
    <w:multiLevelType w:val="hybridMultilevel"/>
    <w:tmpl w:val="58EE21C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0D483622"/>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0FD4714F"/>
    <w:multiLevelType w:val="hybridMultilevel"/>
    <w:tmpl w:val="58EE21C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24713F10"/>
    <w:multiLevelType w:val="hybridMultilevel"/>
    <w:tmpl w:val="58EE21C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38EF563B"/>
    <w:multiLevelType w:val="hybridMultilevel"/>
    <w:tmpl w:val="58EE21C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47164D0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D0251CC"/>
    <w:multiLevelType w:val="hybridMultilevel"/>
    <w:tmpl w:val="66C62AAC"/>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start w:val="1"/>
      <w:numFmt w:val="bullet"/>
      <w:lvlText w:val=""/>
      <w:lvlJc w:val="left"/>
      <w:pPr>
        <w:ind w:left="2880" w:hanging="360"/>
      </w:pPr>
      <w:rPr>
        <w:rFonts w:hint="default" w:ascii="Symbol" w:hAnsi="Symbol"/>
      </w:rPr>
    </w:lvl>
    <w:lvl w:ilvl="4" w:tplc="08090003">
      <w:start w:val="1"/>
      <w:numFmt w:val="bullet"/>
      <w:lvlText w:val="o"/>
      <w:lvlJc w:val="left"/>
      <w:pPr>
        <w:ind w:left="3600" w:hanging="360"/>
      </w:pPr>
      <w:rPr>
        <w:rFonts w:hint="default" w:ascii="Courier New" w:hAnsi="Courier New" w:cs="Courier New"/>
      </w:rPr>
    </w:lvl>
    <w:lvl w:ilvl="5" w:tplc="08090005">
      <w:start w:val="1"/>
      <w:numFmt w:val="bullet"/>
      <w:lvlText w:val=""/>
      <w:lvlJc w:val="left"/>
      <w:pPr>
        <w:ind w:left="4320" w:hanging="360"/>
      </w:pPr>
      <w:rPr>
        <w:rFonts w:hint="default" w:ascii="Wingdings" w:hAnsi="Wingdings"/>
      </w:rPr>
    </w:lvl>
    <w:lvl w:ilvl="6" w:tplc="08090001">
      <w:start w:val="1"/>
      <w:numFmt w:val="bullet"/>
      <w:lvlText w:val=""/>
      <w:lvlJc w:val="left"/>
      <w:pPr>
        <w:ind w:left="5040" w:hanging="360"/>
      </w:pPr>
      <w:rPr>
        <w:rFonts w:hint="default" w:ascii="Symbol" w:hAnsi="Symbol"/>
      </w:rPr>
    </w:lvl>
    <w:lvl w:ilvl="7" w:tplc="08090003">
      <w:start w:val="1"/>
      <w:numFmt w:val="bullet"/>
      <w:lvlText w:val="o"/>
      <w:lvlJc w:val="left"/>
      <w:pPr>
        <w:ind w:left="5760" w:hanging="360"/>
      </w:pPr>
      <w:rPr>
        <w:rFonts w:hint="default" w:ascii="Courier New" w:hAnsi="Courier New" w:cs="Courier New"/>
      </w:rPr>
    </w:lvl>
    <w:lvl w:ilvl="8" w:tplc="08090005">
      <w:start w:val="1"/>
      <w:numFmt w:val="bullet"/>
      <w:lvlText w:val=""/>
      <w:lvlJc w:val="left"/>
      <w:pPr>
        <w:ind w:left="6480" w:hanging="360"/>
      </w:pPr>
      <w:rPr>
        <w:rFonts w:hint="default" w:ascii="Wingdings" w:hAnsi="Wingdings"/>
      </w:rPr>
    </w:lvl>
  </w:abstractNum>
  <w:num w:numId="39">
    <w:abstractNumId w:val="36"/>
  </w:num>
  <w:num w:numId="38">
    <w:abstractNumId w:val="35"/>
  </w:num>
  <w:num w:numId="37">
    <w:abstractNumId w:val="34"/>
  </w:num>
  <w:num w:numId="36">
    <w:abstractNumId w:val="33"/>
  </w:num>
  <w:num w:numId="35">
    <w:abstractNumId w:val="32"/>
  </w:num>
  <w:num w:numId="34">
    <w:abstractNumId w:val="31"/>
  </w:num>
  <w:num w:numId="33">
    <w:abstractNumId w:val="30"/>
  </w:num>
  <w:num w:numId="32">
    <w:abstractNumId w:val="29"/>
  </w:num>
  <w:num w:numId="31">
    <w:abstractNumId w:val="28"/>
  </w:num>
  <w:num w:numId="30">
    <w:abstractNumId w:val="27"/>
  </w:num>
  <w:num w:numId="29">
    <w:abstractNumId w:val="26"/>
  </w:num>
  <w:num w:numId="28">
    <w:abstractNumId w:val="25"/>
  </w:num>
  <w:num w:numId="27">
    <w:abstractNumId w:val="24"/>
  </w:num>
  <w:num w:numId="26">
    <w:abstractNumId w:val="23"/>
  </w:num>
  <w:num w:numId="25">
    <w:abstractNumId w:val="22"/>
  </w:num>
  <w:num w:numId="24">
    <w:abstractNumId w:val="21"/>
  </w:num>
  <w:num w:numId="23">
    <w:abstractNumId w:val="20"/>
  </w:num>
  <w:num w:numId="22">
    <w:abstractNumId w:val="19"/>
  </w:num>
  <w:num w:numId="1" w16cid:durableId="1860774037">
    <w:abstractNumId w:val="9"/>
  </w:num>
  <w:num w:numId="2" w16cid:durableId="166755958">
    <w:abstractNumId w:val="8"/>
  </w:num>
  <w:num w:numId="3" w16cid:durableId="2100982626">
    <w:abstractNumId w:val="8"/>
  </w:num>
  <w:num w:numId="4" w16cid:durableId="1514302103">
    <w:abstractNumId w:val="9"/>
  </w:num>
  <w:num w:numId="5" w16cid:durableId="58018281">
    <w:abstractNumId w:val="17"/>
  </w:num>
  <w:num w:numId="6" w16cid:durableId="1146706207">
    <w:abstractNumId w:val="10"/>
  </w:num>
  <w:num w:numId="7" w16cid:durableId="1045719436">
    <w:abstractNumId w:val="13"/>
  </w:num>
  <w:num w:numId="8" w16cid:durableId="586619163">
    <w:abstractNumId w:val="7"/>
  </w:num>
  <w:num w:numId="9" w16cid:durableId="1476920883">
    <w:abstractNumId w:val="6"/>
  </w:num>
  <w:num w:numId="10" w16cid:durableId="637104988">
    <w:abstractNumId w:val="5"/>
  </w:num>
  <w:num w:numId="11" w16cid:durableId="981932360">
    <w:abstractNumId w:val="4"/>
  </w:num>
  <w:num w:numId="12" w16cid:durableId="1769084512">
    <w:abstractNumId w:val="3"/>
  </w:num>
  <w:num w:numId="13" w16cid:durableId="162018270">
    <w:abstractNumId w:val="2"/>
  </w:num>
  <w:num w:numId="14" w16cid:durableId="251739996">
    <w:abstractNumId w:val="1"/>
  </w:num>
  <w:num w:numId="15" w16cid:durableId="1789467975">
    <w:abstractNumId w:val="0"/>
  </w:num>
  <w:num w:numId="16" w16cid:durableId="780223083">
    <w:abstractNumId w:val="18"/>
  </w:num>
  <w:num w:numId="17" w16cid:durableId="1526402737">
    <w:abstractNumId w:val="12"/>
  </w:num>
  <w:num w:numId="18" w16cid:durableId="2081054582">
    <w:abstractNumId w:val="16"/>
  </w:num>
  <w:num w:numId="19" w16cid:durableId="1576433543">
    <w:abstractNumId w:val="14"/>
  </w:num>
  <w:num w:numId="20" w16cid:durableId="1647319246">
    <w:abstractNumId w:val="11"/>
  </w:num>
  <w:num w:numId="21" w16cid:durableId="11956920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attachedTemplate r:id="rId1"/>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0DC"/>
    <w:rsid w:val="00004954"/>
    <w:rsid w:val="00005B06"/>
    <w:rsid w:val="00005B9E"/>
    <w:rsid w:val="00006E90"/>
    <w:rsid w:val="00013FE2"/>
    <w:rsid w:val="0003639B"/>
    <w:rsid w:val="00041E5A"/>
    <w:rsid w:val="000450E1"/>
    <w:rsid w:val="0005788B"/>
    <w:rsid w:val="00067F65"/>
    <w:rsid w:val="00070652"/>
    <w:rsid w:val="000862CD"/>
    <w:rsid w:val="00096A83"/>
    <w:rsid w:val="00096C80"/>
    <w:rsid w:val="000A4978"/>
    <w:rsid w:val="000A508F"/>
    <w:rsid w:val="000B5A5E"/>
    <w:rsid w:val="000C613D"/>
    <w:rsid w:val="000E02B8"/>
    <w:rsid w:val="000E7F4B"/>
    <w:rsid w:val="000F302B"/>
    <w:rsid w:val="000F7A2F"/>
    <w:rsid w:val="00106B0B"/>
    <w:rsid w:val="0011541D"/>
    <w:rsid w:val="0012171A"/>
    <w:rsid w:val="00127DB5"/>
    <w:rsid w:val="0013532A"/>
    <w:rsid w:val="00144A80"/>
    <w:rsid w:val="0014723C"/>
    <w:rsid w:val="001508EE"/>
    <w:rsid w:val="0015664E"/>
    <w:rsid w:val="001605B1"/>
    <w:rsid w:val="001633EB"/>
    <w:rsid w:val="00172579"/>
    <w:rsid w:val="00173BA0"/>
    <w:rsid w:val="00177C9B"/>
    <w:rsid w:val="00185F9E"/>
    <w:rsid w:val="00186366"/>
    <w:rsid w:val="00193DB0"/>
    <w:rsid w:val="001972DA"/>
    <w:rsid w:val="001A4DD3"/>
    <w:rsid w:val="001C06B2"/>
    <w:rsid w:val="001C1F2D"/>
    <w:rsid w:val="001D3AE9"/>
    <w:rsid w:val="001D62FE"/>
    <w:rsid w:val="001F150A"/>
    <w:rsid w:val="001F5867"/>
    <w:rsid w:val="0021071B"/>
    <w:rsid w:val="00210A9B"/>
    <w:rsid w:val="00215DF6"/>
    <w:rsid w:val="00223DC0"/>
    <w:rsid w:val="00226715"/>
    <w:rsid w:val="00227887"/>
    <w:rsid w:val="00230D9B"/>
    <w:rsid w:val="00234477"/>
    <w:rsid w:val="002410C9"/>
    <w:rsid w:val="00255102"/>
    <w:rsid w:val="002554CD"/>
    <w:rsid w:val="00256FE4"/>
    <w:rsid w:val="00257B5D"/>
    <w:rsid w:val="002840DA"/>
    <w:rsid w:val="00284310"/>
    <w:rsid w:val="002861ED"/>
    <w:rsid w:val="00293B83"/>
    <w:rsid w:val="002B4294"/>
    <w:rsid w:val="002B5E38"/>
    <w:rsid w:val="002B6F75"/>
    <w:rsid w:val="002C5697"/>
    <w:rsid w:val="002D10F9"/>
    <w:rsid w:val="002D4127"/>
    <w:rsid w:val="002D766C"/>
    <w:rsid w:val="002D788E"/>
    <w:rsid w:val="002E6D07"/>
    <w:rsid w:val="002E79DD"/>
    <w:rsid w:val="002F2138"/>
    <w:rsid w:val="002F2566"/>
    <w:rsid w:val="002F7E66"/>
    <w:rsid w:val="0030046D"/>
    <w:rsid w:val="00301393"/>
    <w:rsid w:val="00306030"/>
    <w:rsid w:val="00333D0D"/>
    <w:rsid w:val="003367A4"/>
    <w:rsid w:val="00347813"/>
    <w:rsid w:val="00351660"/>
    <w:rsid w:val="00360B7C"/>
    <w:rsid w:val="00365660"/>
    <w:rsid w:val="00382479"/>
    <w:rsid w:val="00387DDB"/>
    <w:rsid w:val="003A146B"/>
    <w:rsid w:val="003B3ABA"/>
    <w:rsid w:val="003B6163"/>
    <w:rsid w:val="003C7304"/>
    <w:rsid w:val="003D3876"/>
    <w:rsid w:val="003D53A6"/>
    <w:rsid w:val="003E7810"/>
    <w:rsid w:val="003F058F"/>
    <w:rsid w:val="003F5DAF"/>
    <w:rsid w:val="004003D4"/>
    <w:rsid w:val="00401C8C"/>
    <w:rsid w:val="00402BA6"/>
    <w:rsid w:val="004041A3"/>
    <w:rsid w:val="00404EDF"/>
    <w:rsid w:val="0041078E"/>
    <w:rsid w:val="00421E0E"/>
    <w:rsid w:val="00434845"/>
    <w:rsid w:val="0044162D"/>
    <w:rsid w:val="004422E4"/>
    <w:rsid w:val="00447F79"/>
    <w:rsid w:val="0047222A"/>
    <w:rsid w:val="00472D9E"/>
    <w:rsid w:val="00490C88"/>
    <w:rsid w:val="00495780"/>
    <w:rsid w:val="00495D45"/>
    <w:rsid w:val="004A1BBC"/>
    <w:rsid w:val="004A51C2"/>
    <w:rsid w:val="004A6DE7"/>
    <w:rsid w:val="004B6BFF"/>
    <w:rsid w:val="004C049F"/>
    <w:rsid w:val="004C331F"/>
    <w:rsid w:val="004D48B8"/>
    <w:rsid w:val="004E095A"/>
    <w:rsid w:val="004F11F9"/>
    <w:rsid w:val="005000E2"/>
    <w:rsid w:val="00500D5A"/>
    <w:rsid w:val="0053542D"/>
    <w:rsid w:val="00543F3E"/>
    <w:rsid w:val="005618C0"/>
    <w:rsid w:val="00571CD0"/>
    <w:rsid w:val="0057388F"/>
    <w:rsid w:val="00592883"/>
    <w:rsid w:val="00593F05"/>
    <w:rsid w:val="005A467B"/>
    <w:rsid w:val="005B6BA8"/>
    <w:rsid w:val="005C09DA"/>
    <w:rsid w:val="005C6221"/>
    <w:rsid w:val="005F1297"/>
    <w:rsid w:val="005F155F"/>
    <w:rsid w:val="005F554D"/>
    <w:rsid w:val="005F7502"/>
    <w:rsid w:val="00600EAD"/>
    <w:rsid w:val="00607AE3"/>
    <w:rsid w:val="00620495"/>
    <w:rsid w:val="00625DC0"/>
    <w:rsid w:val="00642416"/>
    <w:rsid w:val="00646685"/>
    <w:rsid w:val="00650FA1"/>
    <w:rsid w:val="00653288"/>
    <w:rsid w:val="00655607"/>
    <w:rsid w:val="00660EF7"/>
    <w:rsid w:val="00660F20"/>
    <w:rsid w:val="0066654D"/>
    <w:rsid w:val="006719F3"/>
    <w:rsid w:val="00675E49"/>
    <w:rsid w:val="006835A6"/>
    <w:rsid w:val="0069083A"/>
    <w:rsid w:val="006A3CE7"/>
    <w:rsid w:val="006A47B6"/>
    <w:rsid w:val="006A545F"/>
    <w:rsid w:val="006B1BB8"/>
    <w:rsid w:val="006C1EF3"/>
    <w:rsid w:val="006C4055"/>
    <w:rsid w:val="006C5E78"/>
    <w:rsid w:val="006C705D"/>
    <w:rsid w:val="006D114C"/>
    <w:rsid w:val="006D618A"/>
    <w:rsid w:val="006E3507"/>
    <w:rsid w:val="006F0E47"/>
    <w:rsid w:val="006F1D62"/>
    <w:rsid w:val="006F5385"/>
    <w:rsid w:val="007137C9"/>
    <w:rsid w:val="00715807"/>
    <w:rsid w:val="00716173"/>
    <w:rsid w:val="00720AB3"/>
    <w:rsid w:val="00722DEC"/>
    <w:rsid w:val="00723E3E"/>
    <w:rsid w:val="007457A5"/>
    <w:rsid w:val="00747824"/>
    <w:rsid w:val="00751850"/>
    <w:rsid w:val="0075284A"/>
    <w:rsid w:val="00766F15"/>
    <w:rsid w:val="007706CE"/>
    <w:rsid w:val="00773497"/>
    <w:rsid w:val="00780DD0"/>
    <w:rsid w:val="00793E6F"/>
    <w:rsid w:val="00796ADD"/>
    <w:rsid w:val="007A60AF"/>
    <w:rsid w:val="007C0D1F"/>
    <w:rsid w:val="007C1402"/>
    <w:rsid w:val="007C27B4"/>
    <w:rsid w:val="007C54C7"/>
    <w:rsid w:val="007D1A7B"/>
    <w:rsid w:val="007E75CD"/>
    <w:rsid w:val="007F433D"/>
    <w:rsid w:val="0080005F"/>
    <w:rsid w:val="008016D6"/>
    <w:rsid w:val="00805A55"/>
    <w:rsid w:val="00805D58"/>
    <w:rsid w:val="00815042"/>
    <w:rsid w:val="008274B7"/>
    <w:rsid w:val="00827534"/>
    <w:rsid w:val="00831F61"/>
    <w:rsid w:val="00843ADB"/>
    <w:rsid w:val="00850EE3"/>
    <w:rsid w:val="00856853"/>
    <w:rsid w:val="00870D9D"/>
    <w:rsid w:val="00873CC0"/>
    <w:rsid w:val="00880E33"/>
    <w:rsid w:val="00882BE8"/>
    <w:rsid w:val="00885012"/>
    <w:rsid w:val="008918EF"/>
    <w:rsid w:val="0089684E"/>
    <w:rsid w:val="008D5E89"/>
    <w:rsid w:val="008F751A"/>
    <w:rsid w:val="00903473"/>
    <w:rsid w:val="00904688"/>
    <w:rsid w:val="009139AD"/>
    <w:rsid w:val="00931ACA"/>
    <w:rsid w:val="009371E1"/>
    <w:rsid w:val="009446B2"/>
    <w:rsid w:val="009557AB"/>
    <w:rsid w:val="00967F67"/>
    <w:rsid w:val="00971D71"/>
    <w:rsid w:val="00975C4B"/>
    <w:rsid w:val="00980937"/>
    <w:rsid w:val="00986F3F"/>
    <w:rsid w:val="009874A4"/>
    <w:rsid w:val="00990E38"/>
    <w:rsid w:val="009A0770"/>
    <w:rsid w:val="009A41C6"/>
    <w:rsid w:val="009C0E0B"/>
    <w:rsid w:val="009D32EC"/>
    <w:rsid w:val="009D3A82"/>
    <w:rsid w:val="009D6CB3"/>
    <w:rsid w:val="009E2A93"/>
    <w:rsid w:val="009E7598"/>
    <w:rsid w:val="009F2B7A"/>
    <w:rsid w:val="009F42EB"/>
    <w:rsid w:val="00A00619"/>
    <w:rsid w:val="00A0637D"/>
    <w:rsid w:val="00A47F0C"/>
    <w:rsid w:val="00A52604"/>
    <w:rsid w:val="00A644DD"/>
    <w:rsid w:val="00A677B1"/>
    <w:rsid w:val="00A67968"/>
    <w:rsid w:val="00A7008E"/>
    <w:rsid w:val="00A81047"/>
    <w:rsid w:val="00A83843"/>
    <w:rsid w:val="00AA169E"/>
    <w:rsid w:val="00AB0E08"/>
    <w:rsid w:val="00AC03ED"/>
    <w:rsid w:val="00AD32CC"/>
    <w:rsid w:val="00AE21B1"/>
    <w:rsid w:val="00AF3115"/>
    <w:rsid w:val="00AF3F3E"/>
    <w:rsid w:val="00B0127C"/>
    <w:rsid w:val="00B0186B"/>
    <w:rsid w:val="00B046B5"/>
    <w:rsid w:val="00B10DB6"/>
    <w:rsid w:val="00B16076"/>
    <w:rsid w:val="00B16388"/>
    <w:rsid w:val="00B25B4A"/>
    <w:rsid w:val="00B34545"/>
    <w:rsid w:val="00B370DC"/>
    <w:rsid w:val="00B407F0"/>
    <w:rsid w:val="00B41A50"/>
    <w:rsid w:val="00B42B3C"/>
    <w:rsid w:val="00B42F0E"/>
    <w:rsid w:val="00B563AA"/>
    <w:rsid w:val="00B60900"/>
    <w:rsid w:val="00B671A5"/>
    <w:rsid w:val="00B72B01"/>
    <w:rsid w:val="00B84765"/>
    <w:rsid w:val="00B930AE"/>
    <w:rsid w:val="00BA0848"/>
    <w:rsid w:val="00BA1B14"/>
    <w:rsid w:val="00BA5B52"/>
    <w:rsid w:val="00BC4DE5"/>
    <w:rsid w:val="00BC4FEC"/>
    <w:rsid w:val="00BD5685"/>
    <w:rsid w:val="00BE6C47"/>
    <w:rsid w:val="00BF24DA"/>
    <w:rsid w:val="00BF6CC1"/>
    <w:rsid w:val="00C07106"/>
    <w:rsid w:val="00C3183D"/>
    <w:rsid w:val="00C31947"/>
    <w:rsid w:val="00C364F5"/>
    <w:rsid w:val="00C42325"/>
    <w:rsid w:val="00C4603F"/>
    <w:rsid w:val="00C553CA"/>
    <w:rsid w:val="00C55B77"/>
    <w:rsid w:val="00C6393B"/>
    <w:rsid w:val="00C6554A"/>
    <w:rsid w:val="00C837A4"/>
    <w:rsid w:val="00C85470"/>
    <w:rsid w:val="00C86D16"/>
    <w:rsid w:val="00C95E45"/>
    <w:rsid w:val="00CB360D"/>
    <w:rsid w:val="00CB4475"/>
    <w:rsid w:val="00CC1DDD"/>
    <w:rsid w:val="00CC1F1F"/>
    <w:rsid w:val="00CC7D94"/>
    <w:rsid w:val="00CE0A30"/>
    <w:rsid w:val="00CE524F"/>
    <w:rsid w:val="00D0032F"/>
    <w:rsid w:val="00D16369"/>
    <w:rsid w:val="00D165FA"/>
    <w:rsid w:val="00D25DED"/>
    <w:rsid w:val="00D32881"/>
    <w:rsid w:val="00D36D93"/>
    <w:rsid w:val="00D43398"/>
    <w:rsid w:val="00D44661"/>
    <w:rsid w:val="00D51775"/>
    <w:rsid w:val="00D72266"/>
    <w:rsid w:val="00D82475"/>
    <w:rsid w:val="00DC50EF"/>
    <w:rsid w:val="00DC764B"/>
    <w:rsid w:val="00DD1445"/>
    <w:rsid w:val="00DE0C33"/>
    <w:rsid w:val="00DE4A5A"/>
    <w:rsid w:val="00DE71BC"/>
    <w:rsid w:val="00DF2DEC"/>
    <w:rsid w:val="00DF5CAA"/>
    <w:rsid w:val="00E02CB4"/>
    <w:rsid w:val="00E0403B"/>
    <w:rsid w:val="00E263C6"/>
    <w:rsid w:val="00E265BA"/>
    <w:rsid w:val="00E327C1"/>
    <w:rsid w:val="00E42013"/>
    <w:rsid w:val="00E52AF7"/>
    <w:rsid w:val="00E6282A"/>
    <w:rsid w:val="00E62F69"/>
    <w:rsid w:val="00E6676C"/>
    <w:rsid w:val="00EA295D"/>
    <w:rsid w:val="00EB0418"/>
    <w:rsid w:val="00EC0543"/>
    <w:rsid w:val="00EC3E02"/>
    <w:rsid w:val="00EC7C3E"/>
    <w:rsid w:val="00ED7C44"/>
    <w:rsid w:val="00EF067F"/>
    <w:rsid w:val="00F05025"/>
    <w:rsid w:val="00F15570"/>
    <w:rsid w:val="00F33577"/>
    <w:rsid w:val="00F37D8E"/>
    <w:rsid w:val="00F412C8"/>
    <w:rsid w:val="00F431CE"/>
    <w:rsid w:val="00F803AB"/>
    <w:rsid w:val="00F82CD6"/>
    <w:rsid w:val="00F83B85"/>
    <w:rsid w:val="00F96C05"/>
    <w:rsid w:val="00FA0042"/>
    <w:rsid w:val="00FA1AA0"/>
    <w:rsid w:val="00FA87FC"/>
    <w:rsid w:val="00FE3F85"/>
    <w:rsid w:val="00FE78A8"/>
    <w:rsid w:val="019DDBDA"/>
    <w:rsid w:val="01A01668"/>
    <w:rsid w:val="02B0D824"/>
    <w:rsid w:val="0304EF18"/>
    <w:rsid w:val="0340AEF6"/>
    <w:rsid w:val="0369E93B"/>
    <w:rsid w:val="03CC81AF"/>
    <w:rsid w:val="0444AA2D"/>
    <w:rsid w:val="04DA3F3D"/>
    <w:rsid w:val="04DC37F9"/>
    <w:rsid w:val="04FCE63D"/>
    <w:rsid w:val="0514712F"/>
    <w:rsid w:val="0523FD6D"/>
    <w:rsid w:val="059684E2"/>
    <w:rsid w:val="05FB757A"/>
    <w:rsid w:val="0626991D"/>
    <w:rsid w:val="07332EAC"/>
    <w:rsid w:val="0752A5F0"/>
    <w:rsid w:val="0837C16C"/>
    <w:rsid w:val="08510EBD"/>
    <w:rsid w:val="0879BA13"/>
    <w:rsid w:val="088FDDB6"/>
    <w:rsid w:val="089C3B1B"/>
    <w:rsid w:val="08BE9DC7"/>
    <w:rsid w:val="095CF569"/>
    <w:rsid w:val="0A781FD3"/>
    <w:rsid w:val="0AE81136"/>
    <w:rsid w:val="0B04CA7D"/>
    <w:rsid w:val="0B185BA7"/>
    <w:rsid w:val="0B1BBCEE"/>
    <w:rsid w:val="0B7ED77E"/>
    <w:rsid w:val="0BD6E229"/>
    <w:rsid w:val="0C1CC12F"/>
    <w:rsid w:val="0C36AC5A"/>
    <w:rsid w:val="0C64452C"/>
    <w:rsid w:val="0C98F636"/>
    <w:rsid w:val="0CD1CA89"/>
    <w:rsid w:val="0DC8F624"/>
    <w:rsid w:val="0DCCD16F"/>
    <w:rsid w:val="0E287020"/>
    <w:rsid w:val="0E75F53B"/>
    <w:rsid w:val="0E9801B6"/>
    <w:rsid w:val="0EFFA6C0"/>
    <w:rsid w:val="0F1BE573"/>
    <w:rsid w:val="0F8899F4"/>
    <w:rsid w:val="0FFA7800"/>
    <w:rsid w:val="1005EC91"/>
    <w:rsid w:val="1059DA66"/>
    <w:rsid w:val="107C8A62"/>
    <w:rsid w:val="10996D78"/>
    <w:rsid w:val="10AA42A8"/>
    <w:rsid w:val="10FC59DA"/>
    <w:rsid w:val="11704865"/>
    <w:rsid w:val="11F6113C"/>
    <w:rsid w:val="121C5B7C"/>
    <w:rsid w:val="123D25C5"/>
    <w:rsid w:val="12991907"/>
    <w:rsid w:val="12D22206"/>
    <w:rsid w:val="12E32012"/>
    <w:rsid w:val="141E06D3"/>
    <w:rsid w:val="144F2F60"/>
    <w:rsid w:val="145A0804"/>
    <w:rsid w:val="1639F605"/>
    <w:rsid w:val="16903062"/>
    <w:rsid w:val="17093822"/>
    <w:rsid w:val="17966FA7"/>
    <w:rsid w:val="17ED0A39"/>
    <w:rsid w:val="18018057"/>
    <w:rsid w:val="18D99A8A"/>
    <w:rsid w:val="18F0A5B8"/>
    <w:rsid w:val="19B5942D"/>
    <w:rsid w:val="19CC505F"/>
    <w:rsid w:val="1A612D13"/>
    <w:rsid w:val="1A7F931D"/>
    <w:rsid w:val="1A824F31"/>
    <w:rsid w:val="1A8D769B"/>
    <w:rsid w:val="1AA97D8D"/>
    <w:rsid w:val="1B1336B0"/>
    <w:rsid w:val="1B5E79F3"/>
    <w:rsid w:val="1BC51945"/>
    <w:rsid w:val="1BF16603"/>
    <w:rsid w:val="1C22A3BA"/>
    <w:rsid w:val="1C649B94"/>
    <w:rsid w:val="1CB54F98"/>
    <w:rsid w:val="1D62A04F"/>
    <w:rsid w:val="1DFA57CA"/>
    <w:rsid w:val="1E082659"/>
    <w:rsid w:val="1E0A3E4C"/>
    <w:rsid w:val="1E2256E4"/>
    <w:rsid w:val="1E30D6AB"/>
    <w:rsid w:val="1E831F21"/>
    <w:rsid w:val="1EDAD417"/>
    <w:rsid w:val="1F9BDBC8"/>
    <w:rsid w:val="1FA8D67F"/>
    <w:rsid w:val="1FB9AB34"/>
    <w:rsid w:val="20518D0D"/>
    <w:rsid w:val="2080CBF7"/>
    <w:rsid w:val="20B2C6C9"/>
    <w:rsid w:val="20D35C45"/>
    <w:rsid w:val="210783FC"/>
    <w:rsid w:val="21BC6035"/>
    <w:rsid w:val="220DFE40"/>
    <w:rsid w:val="2287F205"/>
    <w:rsid w:val="2367AAE8"/>
    <w:rsid w:val="23CBFFD1"/>
    <w:rsid w:val="24241290"/>
    <w:rsid w:val="24575247"/>
    <w:rsid w:val="24653601"/>
    <w:rsid w:val="24EFEE75"/>
    <w:rsid w:val="25293E44"/>
    <w:rsid w:val="266C158A"/>
    <w:rsid w:val="26D4D845"/>
    <w:rsid w:val="270B9B56"/>
    <w:rsid w:val="27374EF0"/>
    <w:rsid w:val="2A14B36E"/>
    <w:rsid w:val="2A23BFD0"/>
    <w:rsid w:val="2A5D7FAE"/>
    <w:rsid w:val="2A62909C"/>
    <w:rsid w:val="2ADA7433"/>
    <w:rsid w:val="2AFA250A"/>
    <w:rsid w:val="2B4B7992"/>
    <w:rsid w:val="2B8F68F6"/>
    <w:rsid w:val="2BCE6D06"/>
    <w:rsid w:val="2BEE58B5"/>
    <w:rsid w:val="2BF348EA"/>
    <w:rsid w:val="2C4A99FD"/>
    <w:rsid w:val="2C84AD5A"/>
    <w:rsid w:val="2CF5E06F"/>
    <w:rsid w:val="2D3E0E10"/>
    <w:rsid w:val="2E4BD4E1"/>
    <w:rsid w:val="2E5A939C"/>
    <w:rsid w:val="2F2269FE"/>
    <w:rsid w:val="2F3C0B11"/>
    <w:rsid w:val="2FF4EC89"/>
    <w:rsid w:val="3010B9EE"/>
    <w:rsid w:val="302E9260"/>
    <w:rsid w:val="30D4CA91"/>
    <w:rsid w:val="311286EB"/>
    <w:rsid w:val="311A770C"/>
    <w:rsid w:val="3183E40C"/>
    <w:rsid w:val="318CD674"/>
    <w:rsid w:val="32DACB7C"/>
    <w:rsid w:val="332CA0D8"/>
    <w:rsid w:val="33928ECF"/>
    <w:rsid w:val="33D9246A"/>
    <w:rsid w:val="33FD6181"/>
    <w:rsid w:val="340979BA"/>
    <w:rsid w:val="34722591"/>
    <w:rsid w:val="34A9422C"/>
    <w:rsid w:val="35841B7D"/>
    <w:rsid w:val="35B0DD59"/>
    <w:rsid w:val="3741BA81"/>
    <w:rsid w:val="379DE267"/>
    <w:rsid w:val="37CB832F"/>
    <w:rsid w:val="3826C858"/>
    <w:rsid w:val="387EC63B"/>
    <w:rsid w:val="3890773C"/>
    <w:rsid w:val="38CFBC4D"/>
    <w:rsid w:val="3925B83A"/>
    <w:rsid w:val="39841B5C"/>
    <w:rsid w:val="399649CB"/>
    <w:rsid w:val="39D5B1EB"/>
    <w:rsid w:val="39EDB23A"/>
    <w:rsid w:val="3A27343E"/>
    <w:rsid w:val="3A3F8358"/>
    <w:rsid w:val="3AAA6E6E"/>
    <w:rsid w:val="3ABAAFE7"/>
    <w:rsid w:val="3AC30D69"/>
    <w:rsid w:val="3AC39CE6"/>
    <w:rsid w:val="3B4919A8"/>
    <w:rsid w:val="3BFEBF5B"/>
    <w:rsid w:val="3CC90168"/>
    <w:rsid w:val="3D6ACCC8"/>
    <w:rsid w:val="3D84EA81"/>
    <w:rsid w:val="3E29D58A"/>
    <w:rsid w:val="3EB8B235"/>
    <w:rsid w:val="3EDCFA64"/>
    <w:rsid w:val="3EE1EC9E"/>
    <w:rsid w:val="3EE6A31D"/>
    <w:rsid w:val="3F678F7E"/>
    <w:rsid w:val="3FC987E5"/>
    <w:rsid w:val="3FFFFBD5"/>
    <w:rsid w:val="401BF612"/>
    <w:rsid w:val="4042E822"/>
    <w:rsid w:val="407E74E0"/>
    <w:rsid w:val="40885A4E"/>
    <w:rsid w:val="40AEE54D"/>
    <w:rsid w:val="4168D860"/>
    <w:rsid w:val="41873565"/>
    <w:rsid w:val="423ABDF4"/>
    <w:rsid w:val="42BBADBA"/>
    <w:rsid w:val="430550AF"/>
    <w:rsid w:val="43DCEFEF"/>
    <w:rsid w:val="43F0762E"/>
    <w:rsid w:val="44041168"/>
    <w:rsid w:val="44F51B16"/>
    <w:rsid w:val="450C34C6"/>
    <w:rsid w:val="454B257E"/>
    <w:rsid w:val="46264560"/>
    <w:rsid w:val="46B7A552"/>
    <w:rsid w:val="470E1FFE"/>
    <w:rsid w:val="47858DC0"/>
    <w:rsid w:val="479FAE5D"/>
    <w:rsid w:val="47BC9B6C"/>
    <w:rsid w:val="484D90D8"/>
    <w:rsid w:val="48F59946"/>
    <w:rsid w:val="493E94C2"/>
    <w:rsid w:val="4A36B86E"/>
    <w:rsid w:val="4AA4D314"/>
    <w:rsid w:val="4ACB5A4E"/>
    <w:rsid w:val="4B3C5D85"/>
    <w:rsid w:val="4C03BEAC"/>
    <w:rsid w:val="4C715848"/>
    <w:rsid w:val="4C74FC6D"/>
    <w:rsid w:val="4D01C3D2"/>
    <w:rsid w:val="4D35177E"/>
    <w:rsid w:val="4D3EEA19"/>
    <w:rsid w:val="4DDDA383"/>
    <w:rsid w:val="4E5E060A"/>
    <w:rsid w:val="4E66C012"/>
    <w:rsid w:val="4E7E8A8E"/>
    <w:rsid w:val="4E907624"/>
    <w:rsid w:val="4E984C9D"/>
    <w:rsid w:val="4EB2315A"/>
    <w:rsid w:val="507BF241"/>
    <w:rsid w:val="50A1A388"/>
    <w:rsid w:val="50E35A97"/>
    <w:rsid w:val="51A4F5DA"/>
    <w:rsid w:val="51BCB4A1"/>
    <w:rsid w:val="51CE81D1"/>
    <w:rsid w:val="51ED8F1C"/>
    <w:rsid w:val="5213B09F"/>
    <w:rsid w:val="5270AAA3"/>
    <w:rsid w:val="52A28790"/>
    <w:rsid w:val="52A949EC"/>
    <w:rsid w:val="533EC68E"/>
    <w:rsid w:val="53E0FE43"/>
    <w:rsid w:val="54511EA0"/>
    <w:rsid w:val="54869A3D"/>
    <w:rsid w:val="548C045B"/>
    <w:rsid w:val="54A860E8"/>
    <w:rsid w:val="54B9F813"/>
    <w:rsid w:val="55220C7D"/>
    <w:rsid w:val="55B1C3F7"/>
    <w:rsid w:val="55B5769D"/>
    <w:rsid w:val="564F7416"/>
    <w:rsid w:val="56BE6909"/>
    <w:rsid w:val="57025CB2"/>
    <w:rsid w:val="575E4204"/>
    <w:rsid w:val="57A8B02D"/>
    <w:rsid w:val="57CC6CFD"/>
    <w:rsid w:val="57DA0F74"/>
    <w:rsid w:val="57F38045"/>
    <w:rsid w:val="5804561A"/>
    <w:rsid w:val="586AF1D2"/>
    <w:rsid w:val="58FA3CB4"/>
    <w:rsid w:val="590714B7"/>
    <w:rsid w:val="593898B1"/>
    <w:rsid w:val="5A930DA4"/>
    <w:rsid w:val="5AABCEA2"/>
    <w:rsid w:val="5ABF9B10"/>
    <w:rsid w:val="5B4D28E9"/>
    <w:rsid w:val="5BF75343"/>
    <w:rsid w:val="5C032E54"/>
    <w:rsid w:val="5C03EC2C"/>
    <w:rsid w:val="5CC57C11"/>
    <w:rsid w:val="5DACC5D3"/>
    <w:rsid w:val="5E0D630A"/>
    <w:rsid w:val="5E307146"/>
    <w:rsid w:val="5F2E8EBA"/>
    <w:rsid w:val="5F685A41"/>
    <w:rsid w:val="5F74DBB0"/>
    <w:rsid w:val="5FEAC644"/>
    <w:rsid w:val="5FFE2CF4"/>
    <w:rsid w:val="6025F519"/>
    <w:rsid w:val="6034359D"/>
    <w:rsid w:val="6061E0F7"/>
    <w:rsid w:val="609AF0DE"/>
    <w:rsid w:val="611AAEE7"/>
    <w:rsid w:val="61C79167"/>
    <w:rsid w:val="61DF4B80"/>
    <w:rsid w:val="61ECC21C"/>
    <w:rsid w:val="62D55431"/>
    <w:rsid w:val="636317C8"/>
    <w:rsid w:val="636EABA6"/>
    <w:rsid w:val="654523C5"/>
    <w:rsid w:val="6605689F"/>
    <w:rsid w:val="66CB4B81"/>
    <w:rsid w:val="6708243F"/>
    <w:rsid w:val="677A75EF"/>
    <w:rsid w:val="682811F1"/>
    <w:rsid w:val="6A0C822A"/>
    <w:rsid w:val="6AC3515F"/>
    <w:rsid w:val="6BC8FD98"/>
    <w:rsid w:val="6BD48D11"/>
    <w:rsid w:val="6D0CAEE5"/>
    <w:rsid w:val="6D0E8270"/>
    <w:rsid w:val="6D63DF1B"/>
    <w:rsid w:val="6D9A5A01"/>
    <w:rsid w:val="6DA189C9"/>
    <w:rsid w:val="6E14054F"/>
    <w:rsid w:val="6EAD99BB"/>
    <w:rsid w:val="6F105AB5"/>
    <w:rsid w:val="6F74B3A0"/>
    <w:rsid w:val="6F75219A"/>
    <w:rsid w:val="6FD35226"/>
    <w:rsid w:val="712931E8"/>
    <w:rsid w:val="71AC1F37"/>
    <w:rsid w:val="71AC4E08"/>
    <w:rsid w:val="71CCDE4A"/>
    <w:rsid w:val="7258E7D6"/>
    <w:rsid w:val="725FF081"/>
    <w:rsid w:val="727558CD"/>
    <w:rsid w:val="735EFCF3"/>
    <w:rsid w:val="7364E4B0"/>
    <w:rsid w:val="7418F97D"/>
    <w:rsid w:val="7479C775"/>
    <w:rsid w:val="755119D8"/>
    <w:rsid w:val="770A739E"/>
    <w:rsid w:val="78E85391"/>
    <w:rsid w:val="79272AD9"/>
    <w:rsid w:val="79CED30E"/>
    <w:rsid w:val="79D8F784"/>
    <w:rsid w:val="7A0E19AA"/>
    <w:rsid w:val="7A4E98EF"/>
    <w:rsid w:val="7AF17194"/>
    <w:rsid w:val="7B1126B9"/>
    <w:rsid w:val="7B271285"/>
    <w:rsid w:val="7C47661F"/>
    <w:rsid w:val="7C5565C4"/>
    <w:rsid w:val="7C91B656"/>
    <w:rsid w:val="7CD7A5FB"/>
    <w:rsid w:val="7CFE7BD7"/>
    <w:rsid w:val="7D0D9034"/>
    <w:rsid w:val="7D6576BD"/>
    <w:rsid w:val="7D76E5F6"/>
    <w:rsid w:val="7E6B800A"/>
    <w:rsid w:val="7E7FDF80"/>
    <w:rsid w:val="7ECC700F"/>
    <w:rsid w:val="7EEF7EB0"/>
    <w:rsid w:val="7F0574B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556300"/>
  <w15:chartTrackingRefBased/>
  <w15:docId w15:val="{D96D04FD-5485-4C6C-B1BF-733B85BF0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color w:val="595959" w:themeColor="text1" w:themeTint="A6"/>
        <w:sz w:val="22"/>
        <w:szCs w:val="22"/>
        <w:lang w:val="en-US" w:eastAsia="en-US"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0" w:semiHidden="1" w:unhideWhenUsed="1" w:qFormat="1"/>
    <w:lsdException w:name="List Number" w:uiPriority="11"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semiHidden="1" w:unhideWhenUsed="1"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3"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semiHidden="1" w:unhideWhenUsed="1" w:qFormat="1"/>
    <w:lsdException w:name="Emphasis" w:uiPriority="20" w:semiHidden="1"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unhideWhenUsed="1" w:qFormat="1"/>
    <w:lsdException w:name="Quote" w:uiPriority="29" w:semiHidden="1" w:unhideWhenUsed="1" w:qFormat="1"/>
    <w:lsdException w:name="Intense Quote" w:uiPriority="30"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unhideWhenUsed="1" w:qFormat="1"/>
    <w:lsdException w:name="Intense Emphasis" w:uiPriority="21" w:semiHidden="1" w:unhideWhenUsed="1" w:qFormat="1"/>
    <w:lsdException w:name="Subtle Reference" w:uiPriority="31" w:semiHidden="1" w:unhideWhenUsed="1" w:qFormat="1"/>
    <w:lsdException w:name="Intense Reference" w:uiPriority="32" w:semiHidden="1" w:unhideWhenUsed="1" w:qFormat="1"/>
    <w:lsdException w:name="Book Title" w:uiPriority="33" w:semiHidden="1" w:unhideWhenUsed="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33D0D"/>
  </w:style>
  <w:style w:type="paragraph" w:styleId="Heading1">
    <w:name w:val="heading 1"/>
    <w:basedOn w:val="Normal"/>
    <w:next w:val="Normal"/>
    <w:link w:val="Heading1Char"/>
    <w:uiPriority w:val="9"/>
    <w:qFormat/>
    <w:rsid w:val="00333D0D"/>
    <w:pPr>
      <w:keepNext/>
      <w:keepLines/>
      <w:spacing w:before="600" w:after="60"/>
      <w:contextualSpacing/>
      <w:outlineLvl w:val="0"/>
    </w:pPr>
    <w:rPr>
      <w:rFonts w:asciiTheme="majorHAnsi" w:hAnsiTheme="majorHAnsi" w:eastAsiaTheme="majorEastAsia" w:cstheme="majorBidi"/>
      <w:color w:val="007789" w:themeColor="accent1" w:themeShade="BF"/>
      <w:sz w:val="32"/>
    </w:rPr>
  </w:style>
  <w:style w:type="paragraph" w:styleId="Heading2">
    <w:name w:val="heading 2"/>
    <w:basedOn w:val="Normal"/>
    <w:next w:val="Normal"/>
    <w:link w:val="Heading2Char"/>
    <w:uiPriority w:val="9"/>
    <w:unhideWhenUsed/>
    <w:qFormat/>
    <w:rsid w:val="00333D0D"/>
    <w:pPr>
      <w:keepNext/>
      <w:keepLines/>
      <w:spacing w:before="240" w:after="0"/>
      <w:contextualSpacing/>
      <w:outlineLvl w:val="1"/>
    </w:pPr>
    <w:rPr>
      <w:rFonts w:asciiTheme="majorHAnsi" w:hAnsiTheme="majorHAnsi" w:eastAsiaTheme="majorEastAsia" w:cstheme="majorBidi"/>
      <w:caps/>
      <w:color w:val="007789" w:themeColor="accent1" w:themeShade="BF"/>
      <w:sz w:val="24"/>
    </w:rPr>
  </w:style>
  <w:style w:type="paragraph" w:styleId="Heading3">
    <w:name w:val="heading 3"/>
    <w:basedOn w:val="Normal"/>
    <w:next w:val="Normal"/>
    <w:link w:val="Heading3Char"/>
    <w:uiPriority w:val="9"/>
    <w:semiHidden/>
    <w:unhideWhenUsed/>
    <w:qFormat/>
    <w:rsid w:val="002554CD"/>
    <w:pPr>
      <w:keepNext/>
      <w:keepLines/>
      <w:spacing w:before="40" w:after="0"/>
      <w:outlineLvl w:val="2"/>
    </w:pPr>
    <w:rPr>
      <w:rFonts w:asciiTheme="majorHAnsi" w:hAnsiTheme="majorHAnsi" w:eastAsiaTheme="majorEastAsia" w:cstheme="majorBidi"/>
      <w:color w:val="004F5B" w:themeColor="accent1" w:themeShade="7F"/>
      <w:sz w:val="24"/>
      <w:szCs w:val="24"/>
    </w:rPr>
  </w:style>
  <w:style w:type="paragraph" w:styleId="Heading6">
    <w:name w:val="heading 6"/>
    <w:basedOn w:val="Normal"/>
    <w:next w:val="Normal"/>
    <w:link w:val="Heading6Char"/>
    <w:uiPriority w:val="9"/>
    <w:semiHidden/>
    <w:unhideWhenUsed/>
    <w:qFormat/>
    <w:rsid w:val="002554CD"/>
    <w:pPr>
      <w:keepNext/>
      <w:keepLines/>
      <w:spacing w:before="40" w:after="0"/>
      <w:outlineLvl w:val="5"/>
    </w:pPr>
    <w:rPr>
      <w:rFonts w:asciiTheme="majorHAnsi" w:hAnsiTheme="majorHAnsi" w:eastAsiaTheme="majorEastAsia" w:cstheme="majorBidi"/>
      <w:color w:val="004F5B" w:themeColor="accent1" w:themeShade="7F"/>
    </w:rPr>
  </w:style>
  <w:style w:type="paragraph" w:styleId="Heading7">
    <w:name w:val="heading 7"/>
    <w:basedOn w:val="Normal"/>
    <w:next w:val="Normal"/>
    <w:link w:val="Heading7Char"/>
    <w:uiPriority w:val="9"/>
    <w:semiHidden/>
    <w:unhideWhenUsed/>
    <w:qFormat/>
    <w:rsid w:val="002554CD"/>
    <w:pPr>
      <w:keepNext/>
      <w:keepLines/>
      <w:spacing w:before="40" w:after="0"/>
      <w:outlineLvl w:val="6"/>
    </w:pPr>
    <w:rPr>
      <w:rFonts w:asciiTheme="majorHAnsi" w:hAnsiTheme="majorHAnsi" w:eastAsiaTheme="majorEastAsia" w:cstheme="majorBidi"/>
      <w:i/>
      <w:iCs/>
      <w:color w:val="004F5B" w:themeColor="accent1" w:themeShade="7F"/>
    </w:rPr>
  </w:style>
  <w:style w:type="paragraph" w:styleId="Heading8">
    <w:name w:val="heading 8"/>
    <w:basedOn w:val="Normal"/>
    <w:next w:val="Normal"/>
    <w:link w:val="Heading8Char"/>
    <w:uiPriority w:val="9"/>
    <w:semiHidden/>
    <w:unhideWhenUsed/>
    <w:qFormat/>
    <w:rsid w:val="002554CD"/>
    <w:pPr>
      <w:keepNext/>
      <w:keepLines/>
      <w:spacing w:before="40" w:after="0"/>
      <w:outlineLvl w:val="7"/>
    </w:pPr>
    <w:rPr>
      <w:rFonts w:asciiTheme="majorHAnsi" w:hAnsiTheme="majorHAnsi" w:eastAsiaTheme="majorEastAsia" w:cstheme="majorBidi"/>
      <w:color w:val="272727" w:themeColor="text1" w:themeTint="D8"/>
      <w:szCs w:val="21"/>
    </w:rPr>
  </w:style>
  <w:style w:type="paragraph" w:styleId="Heading9">
    <w:name w:val="heading 9"/>
    <w:basedOn w:val="Normal"/>
    <w:next w:val="Normal"/>
    <w:link w:val="Heading9Char"/>
    <w:uiPriority w:val="9"/>
    <w:semiHidden/>
    <w:unhideWhenUsed/>
    <w:qFormat/>
    <w:rsid w:val="002554CD"/>
    <w:pPr>
      <w:keepNext/>
      <w:keepLines/>
      <w:spacing w:before="40" w:after="0"/>
      <w:outlineLvl w:val="8"/>
    </w:pPr>
    <w:rPr>
      <w:rFonts w:asciiTheme="majorHAnsi" w:hAnsiTheme="majorHAnsi" w:eastAsiaTheme="majorEastAsia" w:cstheme="majorBidi"/>
      <w:i/>
      <w:iCs/>
      <w:color w:val="272727" w:themeColor="text1" w:themeTint="D8"/>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333D0D"/>
    <w:rPr>
      <w:rFonts w:asciiTheme="majorHAnsi" w:hAnsiTheme="majorHAnsi" w:eastAsiaTheme="majorEastAsia" w:cstheme="majorBidi"/>
      <w:color w:val="007789" w:themeColor="accent1" w:themeShade="BF"/>
      <w:sz w:val="32"/>
    </w:rPr>
  </w:style>
  <w:style w:type="character" w:styleId="Heading2Char" w:customStyle="1">
    <w:name w:val="Heading 2 Char"/>
    <w:basedOn w:val="DefaultParagraphFont"/>
    <w:link w:val="Heading2"/>
    <w:uiPriority w:val="9"/>
    <w:rsid w:val="00333D0D"/>
    <w:rPr>
      <w:rFonts w:asciiTheme="majorHAnsi" w:hAnsiTheme="majorHAnsi" w:eastAsiaTheme="majorEastAsia" w:cstheme="majorBidi"/>
      <w:caps/>
      <w:color w:val="007789" w:themeColor="accent1" w:themeShade="BF"/>
      <w:sz w:val="24"/>
    </w:rPr>
  </w:style>
  <w:style w:type="paragraph" w:styleId="ContactInfo" w:customStyle="1">
    <w:name w:val="Contact Info"/>
    <w:basedOn w:val="Normal"/>
    <w:uiPriority w:val="4"/>
    <w:qFormat/>
    <w:rsid w:val="00C6554A"/>
    <w:pPr>
      <w:spacing w:before="0" w:after="0"/>
      <w:jc w:val="center"/>
    </w:pPr>
  </w:style>
  <w:style w:type="paragraph" w:styleId="ListBullet">
    <w:name w:val="List Bullet"/>
    <w:basedOn w:val="Normal"/>
    <w:uiPriority w:val="10"/>
    <w:unhideWhenUsed/>
    <w:qFormat/>
    <w:rsid w:val="00C6554A"/>
    <w:pPr>
      <w:numPr>
        <w:numId w:val="4"/>
      </w:numPr>
    </w:pPr>
  </w:style>
  <w:style w:type="paragraph" w:styleId="Title">
    <w:name w:val="Title"/>
    <w:basedOn w:val="Normal"/>
    <w:link w:val="TitleChar"/>
    <w:uiPriority w:val="2"/>
    <w:unhideWhenUsed/>
    <w:qFormat/>
    <w:rsid w:val="00333D0D"/>
    <w:pPr>
      <w:spacing w:before="480" w:after="40" w:line="240" w:lineRule="auto"/>
      <w:contextualSpacing/>
      <w:jc w:val="center"/>
    </w:pPr>
    <w:rPr>
      <w:rFonts w:asciiTheme="majorHAnsi" w:hAnsiTheme="majorHAnsi" w:eastAsiaTheme="majorEastAsia" w:cstheme="majorBidi"/>
      <w:color w:val="007789" w:themeColor="accent1" w:themeShade="BF"/>
      <w:kern w:val="28"/>
      <w:sz w:val="60"/>
    </w:rPr>
  </w:style>
  <w:style w:type="character" w:styleId="TitleChar" w:customStyle="1">
    <w:name w:val="Title Char"/>
    <w:basedOn w:val="DefaultParagraphFont"/>
    <w:link w:val="Title"/>
    <w:uiPriority w:val="2"/>
    <w:rsid w:val="00333D0D"/>
    <w:rPr>
      <w:rFonts w:asciiTheme="majorHAnsi" w:hAnsiTheme="majorHAnsi" w:eastAsiaTheme="majorEastAsia" w:cstheme="majorBidi"/>
      <w:color w:val="007789" w:themeColor="accent1" w:themeShade="BF"/>
      <w:kern w:val="28"/>
      <w:sz w:val="60"/>
    </w:rPr>
  </w:style>
  <w:style w:type="paragraph" w:styleId="Subtitle">
    <w:name w:val="Subtitle"/>
    <w:basedOn w:val="Normal"/>
    <w:link w:val="SubtitleChar"/>
    <w:uiPriority w:val="3"/>
    <w:unhideWhenUsed/>
    <w:qFormat/>
    <w:rsid w:val="00333D0D"/>
    <w:pPr>
      <w:numPr>
        <w:ilvl w:val="1"/>
      </w:numPr>
      <w:spacing w:before="0" w:after="480"/>
      <w:contextualSpacing/>
      <w:jc w:val="center"/>
    </w:pPr>
    <w:rPr>
      <w:rFonts w:asciiTheme="majorHAnsi" w:hAnsiTheme="majorHAnsi" w:eastAsiaTheme="majorEastAsia" w:cstheme="majorBidi"/>
      <w:caps/>
      <w:sz w:val="26"/>
    </w:rPr>
  </w:style>
  <w:style w:type="character" w:styleId="SubtitleChar" w:customStyle="1">
    <w:name w:val="Subtitle Char"/>
    <w:basedOn w:val="DefaultParagraphFont"/>
    <w:link w:val="Subtitle"/>
    <w:uiPriority w:val="3"/>
    <w:rsid w:val="00333D0D"/>
    <w:rPr>
      <w:rFonts w:asciiTheme="majorHAnsi" w:hAnsiTheme="majorHAnsi" w:eastAsiaTheme="majorEastAsia" w:cstheme="majorBidi"/>
      <w:caps/>
      <w:sz w:val="26"/>
    </w:rPr>
  </w:style>
  <w:style w:type="paragraph" w:styleId="Footer">
    <w:name w:val="footer"/>
    <w:basedOn w:val="Normal"/>
    <w:link w:val="FooterChar"/>
    <w:uiPriority w:val="99"/>
    <w:unhideWhenUsed/>
    <w:rsid w:val="00C6554A"/>
    <w:pPr>
      <w:spacing w:before="0" w:after="0" w:line="240" w:lineRule="auto"/>
      <w:jc w:val="right"/>
    </w:pPr>
    <w:rPr>
      <w:caps/>
    </w:rPr>
  </w:style>
  <w:style w:type="character" w:styleId="FooterChar" w:customStyle="1">
    <w:name w:val="Footer Char"/>
    <w:basedOn w:val="DefaultParagraphFont"/>
    <w:link w:val="Footer"/>
    <w:uiPriority w:val="99"/>
    <w:rsid w:val="00C6554A"/>
    <w:rPr>
      <w:caps/>
    </w:rPr>
  </w:style>
  <w:style w:type="paragraph" w:styleId="Photo" w:customStyle="1">
    <w:name w:val="Photo"/>
    <w:basedOn w:val="Normal"/>
    <w:uiPriority w:val="1"/>
    <w:qFormat/>
    <w:rsid w:val="00C6554A"/>
    <w:pPr>
      <w:spacing w:before="0" w:after="0" w:line="240" w:lineRule="auto"/>
      <w:jc w:val="center"/>
    </w:pPr>
  </w:style>
  <w:style w:type="paragraph" w:styleId="Header">
    <w:name w:val="header"/>
    <w:basedOn w:val="Normal"/>
    <w:link w:val="HeaderChar"/>
    <w:uiPriority w:val="99"/>
    <w:unhideWhenUsed/>
    <w:rsid w:val="00C6554A"/>
    <w:pPr>
      <w:spacing w:before="0" w:after="0" w:line="240" w:lineRule="auto"/>
    </w:pPr>
  </w:style>
  <w:style w:type="character" w:styleId="HeaderChar" w:customStyle="1">
    <w:name w:val="Header Char"/>
    <w:basedOn w:val="DefaultParagraphFont"/>
    <w:link w:val="Header"/>
    <w:uiPriority w:val="99"/>
    <w:rsid w:val="00C6554A"/>
    <w:rPr>
      <w:color w:val="595959" w:themeColor="text1" w:themeTint="A6"/>
      <w:sz w:val="20"/>
      <w:szCs w:val="20"/>
      <w:lang w:eastAsia="ja-JP"/>
    </w:rPr>
  </w:style>
  <w:style w:type="paragraph" w:styleId="ListNumber">
    <w:name w:val="List Number"/>
    <w:basedOn w:val="Normal"/>
    <w:uiPriority w:val="11"/>
    <w:unhideWhenUsed/>
    <w:qFormat/>
    <w:rsid w:val="00C6554A"/>
    <w:pPr>
      <w:numPr>
        <w:numId w:val="3"/>
      </w:numPr>
      <w:contextualSpacing/>
    </w:pPr>
  </w:style>
  <w:style w:type="character" w:styleId="Heading3Char" w:customStyle="1">
    <w:name w:val="Heading 3 Char"/>
    <w:basedOn w:val="DefaultParagraphFont"/>
    <w:link w:val="Heading3"/>
    <w:uiPriority w:val="9"/>
    <w:semiHidden/>
    <w:rsid w:val="00C6554A"/>
    <w:rPr>
      <w:rFonts w:asciiTheme="majorHAnsi" w:hAnsiTheme="majorHAnsi" w:eastAsiaTheme="majorEastAsia" w:cstheme="majorBidi"/>
      <w:color w:val="004F5B" w:themeColor="accent1" w:themeShade="7F"/>
      <w:sz w:val="24"/>
      <w:szCs w:val="24"/>
    </w:rPr>
  </w:style>
  <w:style w:type="character" w:styleId="Heading8Char" w:customStyle="1">
    <w:name w:val="Heading 8 Char"/>
    <w:basedOn w:val="DefaultParagraphFont"/>
    <w:link w:val="Heading8"/>
    <w:uiPriority w:val="9"/>
    <w:semiHidden/>
    <w:rsid w:val="00C6554A"/>
    <w:rPr>
      <w:rFonts w:asciiTheme="majorHAnsi" w:hAnsiTheme="majorHAnsi" w:eastAsiaTheme="majorEastAsia" w:cstheme="majorBidi"/>
      <w:color w:val="272727" w:themeColor="text1" w:themeTint="D8"/>
      <w:szCs w:val="21"/>
    </w:rPr>
  </w:style>
  <w:style w:type="character" w:styleId="Heading9Char" w:customStyle="1">
    <w:name w:val="Heading 9 Char"/>
    <w:basedOn w:val="DefaultParagraphFont"/>
    <w:link w:val="Heading9"/>
    <w:uiPriority w:val="9"/>
    <w:semiHidden/>
    <w:rsid w:val="00C6554A"/>
    <w:rPr>
      <w:rFonts w:asciiTheme="majorHAnsi" w:hAnsiTheme="majorHAnsi" w:eastAsiaTheme="majorEastAsia" w:cstheme="majorBidi"/>
      <w:i/>
      <w:iCs/>
      <w:color w:val="272727" w:themeColor="text1" w:themeTint="D8"/>
      <w:szCs w:val="21"/>
    </w:rPr>
  </w:style>
  <w:style w:type="character" w:styleId="IntenseEmphasis">
    <w:name w:val="Intense Emphasis"/>
    <w:basedOn w:val="DefaultParagraphFont"/>
    <w:uiPriority w:val="21"/>
    <w:semiHidden/>
    <w:unhideWhenUsed/>
    <w:qFormat/>
    <w:rsid w:val="00C6554A"/>
    <w:rPr>
      <w:i/>
      <w:iCs/>
      <w:color w:val="007789" w:themeColor="accent1" w:themeShade="BF"/>
    </w:rPr>
  </w:style>
  <w:style w:type="paragraph" w:styleId="IntenseQuote">
    <w:name w:val="Intense Quote"/>
    <w:basedOn w:val="Normal"/>
    <w:next w:val="Normal"/>
    <w:link w:val="IntenseQuoteChar"/>
    <w:uiPriority w:val="30"/>
    <w:semiHidden/>
    <w:unhideWhenUsed/>
    <w:qFormat/>
    <w:rsid w:val="00C6554A"/>
    <w:pPr>
      <w:pBdr>
        <w:top w:val="single" w:color="007789" w:themeColor="accent1" w:themeShade="BF" w:sz="4" w:space="10"/>
        <w:bottom w:val="single" w:color="007789" w:themeColor="accent1" w:themeShade="BF" w:sz="4" w:space="10"/>
      </w:pBdr>
      <w:spacing w:before="360" w:after="360"/>
      <w:ind w:left="864" w:right="864"/>
      <w:jc w:val="center"/>
    </w:pPr>
    <w:rPr>
      <w:i/>
      <w:iCs/>
      <w:color w:val="007789" w:themeColor="accent1" w:themeShade="BF"/>
    </w:rPr>
  </w:style>
  <w:style w:type="character" w:styleId="IntenseQuoteChar" w:customStyle="1">
    <w:name w:val="Intense Quote Char"/>
    <w:basedOn w:val="DefaultParagraphFont"/>
    <w:link w:val="IntenseQuote"/>
    <w:uiPriority w:val="30"/>
    <w:semiHidden/>
    <w:rsid w:val="00C6554A"/>
    <w:rPr>
      <w:i/>
      <w:iCs/>
      <w:color w:val="007789" w:themeColor="accent1" w:themeShade="BF"/>
    </w:rPr>
  </w:style>
  <w:style w:type="character" w:styleId="IntenseReference">
    <w:name w:val="Intense Reference"/>
    <w:basedOn w:val="DefaultParagraphFont"/>
    <w:uiPriority w:val="32"/>
    <w:semiHidden/>
    <w:unhideWhenUsed/>
    <w:qFormat/>
    <w:rsid w:val="00C6554A"/>
    <w:rPr>
      <w:b/>
      <w:bCs/>
      <w:caps w:val="0"/>
      <w:smallCaps/>
      <w:color w:val="007789" w:themeColor="accent1" w:themeShade="BF"/>
      <w:spacing w:val="5"/>
    </w:rPr>
  </w:style>
  <w:style w:type="paragraph" w:styleId="Caption">
    <w:name w:val="caption"/>
    <w:basedOn w:val="Normal"/>
    <w:next w:val="Normal"/>
    <w:uiPriority w:val="35"/>
    <w:semiHidden/>
    <w:unhideWhenUsed/>
    <w:qFormat/>
    <w:rsid w:val="00C6554A"/>
    <w:pPr>
      <w:spacing w:before="0" w:line="240" w:lineRule="auto"/>
    </w:pPr>
    <w:rPr>
      <w:i/>
      <w:iCs/>
      <w:color w:val="4E5B6F" w:themeColor="text2"/>
      <w:szCs w:val="18"/>
    </w:rPr>
  </w:style>
  <w:style w:type="paragraph" w:styleId="BalloonText">
    <w:name w:val="Balloon Text"/>
    <w:basedOn w:val="Normal"/>
    <w:link w:val="BalloonTextChar"/>
    <w:uiPriority w:val="99"/>
    <w:semiHidden/>
    <w:unhideWhenUsed/>
    <w:rsid w:val="00C6554A"/>
    <w:pPr>
      <w:spacing w:before="0" w:after="0" w:line="240" w:lineRule="auto"/>
    </w:pPr>
    <w:rPr>
      <w:rFonts w:ascii="Segoe UI" w:hAnsi="Segoe UI" w:cs="Segoe UI"/>
      <w:szCs w:val="18"/>
    </w:rPr>
  </w:style>
  <w:style w:type="character" w:styleId="BalloonTextChar" w:customStyle="1">
    <w:name w:val="Balloon Text Char"/>
    <w:basedOn w:val="DefaultParagraphFont"/>
    <w:link w:val="BalloonText"/>
    <w:uiPriority w:val="99"/>
    <w:semiHidden/>
    <w:rsid w:val="00C6554A"/>
    <w:rPr>
      <w:rFonts w:ascii="Segoe UI" w:hAnsi="Segoe UI" w:cs="Segoe UI"/>
      <w:szCs w:val="18"/>
    </w:rPr>
  </w:style>
  <w:style w:type="paragraph" w:styleId="BlockText">
    <w:name w:val="Block Text"/>
    <w:basedOn w:val="Normal"/>
    <w:uiPriority w:val="99"/>
    <w:semiHidden/>
    <w:unhideWhenUsed/>
    <w:rsid w:val="00C6554A"/>
    <w:pPr>
      <w:pBdr>
        <w:top w:val="single" w:color="007789" w:themeColor="accent1" w:themeShade="BF" w:sz="2" w:space="10"/>
        <w:left w:val="single" w:color="007789" w:themeColor="accent1" w:themeShade="BF" w:sz="2" w:space="10"/>
        <w:bottom w:val="single" w:color="007789" w:themeColor="accent1" w:themeShade="BF" w:sz="2" w:space="10"/>
        <w:right w:val="single" w:color="007789" w:themeColor="accent1" w:themeShade="BF" w:sz="2" w:space="10"/>
      </w:pBdr>
      <w:ind w:left="1152" w:right="1152"/>
    </w:pPr>
    <w:rPr>
      <w:rFonts w:eastAsiaTheme="minorEastAsia"/>
      <w:i/>
      <w:iCs/>
      <w:color w:val="007789" w:themeColor="accent1" w:themeShade="BF"/>
    </w:rPr>
  </w:style>
  <w:style w:type="paragraph" w:styleId="BodyText3">
    <w:name w:val="Body Text 3"/>
    <w:basedOn w:val="Normal"/>
    <w:link w:val="BodyText3Char"/>
    <w:uiPriority w:val="99"/>
    <w:semiHidden/>
    <w:unhideWhenUsed/>
    <w:rsid w:val="00C6554A"/>
    <w:pPr>
      <w:spacing w:after="120"/>
    </w:pPr>
    <w:rPr>
      <w:szCs w:val="16"/>
    </w:rPr>
  </w:style>
  <w:style w:type="character" w:styleId="BodyText3Char" w:customStyle="1">
    <w:name w:val="Body Text 3 Char"/>
    <w:basedOn w:val="DefaultParagraphFont"/>
    <w:link w:val="BodyText3"/>
    <w:uiPriority w:val="99"/>
    <w:semiHidden/>
    <w:rsid w:val="00C6554A"/>
    <w:rPr>
      <w:szCs w:val="16"/>
    </w:rPr>
  </w:style>
  <w:style w:type="paragraph" w:styleId="BodyTextIndent3">
    <w:name w:val="Body Text Indent 3"/>
    <w:basedOn w:val="Normal"/>
    <w:link w:val="BodyTextIndent3Char"/>
    <w:uiPriority w:val="99"/>
    <w:semiHidden/>
    <w:unhideWhenUsed/>
    <w:rsid w:val="00C6554A"/>
    <w:pPr>
      <w:spacing w:after="120"/>
      <w:ind w:left="360"/>
    </w:pPr>
    <w:rPr>
      <w:szCs w:val="16"/>
    </w:rPr>
  </w:style>
  <w:style w:type="character" w:styleId="BodyTextIndent3Char" w:customStyle="1">
    <w:name w:val="Body Text Indent 3 Char"/>
    <w:basedOn w:val="DefaultParagraphFont"/>
    <w:link w:val="BodyTextIndent3"/>
    <w:uiPriority w:val="99"/>
    <w:semiHidden/>
    <w:rsid w:val="00C6554A"/>
    <w:rPr>
      <w:szCs w:val="16"/>
    </w:rPr>
  </w:style>
  <w:style w:type="character" w:styleId="CommentReference">
    <w:name w:val="annotation reference"/>
    <w:basedOn w:val="DefaultParagraphFont"/>
    <w:uiPriority w:val="99"/>
    <w:semiHidden/>
    <w:unhideWhenUsed/>
    <w:rsid w:val="00C6554A"/>
    <w:rPr>
      <w:sz w:val="22"/>
      <w:szCs w:val="16"/>
    </w:rPr>
  </w:style>
  <w:style w:type="paragraph" w:styleId="CommentText">
    <w:name w:val="annotation text"/>
    <w:basedOn w:val="Normal"/>
    <w:link w:val="CommentTextChar"/>
    <w:uiPriority w:val="99"/>
    <w:semiHidden/>
    <w:unhideWhenUsed/>
    <w:rsid w:val="00C6554A"/>
    <w:pPr>
      <w:spacing w:line="240" w:lineRule="auto"/>
    </w:pPr>
    <w:rPr>
      <w:szCs w:val="20"/>
    </w:rPr>
  </w:style>
  <w:style w:type="character" w:styleId="CommentTextChar" w:customStyle="1">
    <w:name w:val="Comment Text Char"/>
    <w:basedOn w:val="DefaultParagraphFont"/>
    <w:link w:val="CommentText"/>
    <w:uiPriority w:val="99"/>
    <w:semiHidden/>
    <w:rsid w:val="00C6554A"/>
    <w:rPr>
      <w:szCs w:val="20"/>
    </w:rPr>
  </w:style>
  <w:style w:type="paragraph" w:styleId="CommentSubject">
    <w:name w:val="annotation subject"/>
    <w:basedOn w:val="CommentText"/>
    <w:next w:val="CommentText"/>
    <w:link w:val="CommentSubjectChar"/>
    <w:uiPriority w:val="99"/>
    <w:semiHidden/>
    <w:unhideWhenUsed/>
    <w:rsid w:val="00C6554A"/>
    <w:rPr>
      <w:b/>
      <w:bCs/>
    </w:rPr>
  </w:style>
  <w:style w:type="character" w:styleId="CommentSubjectChar" w:customStyle="1">
    <w:name w:val="Comment Subject Char"/>
    <w:basedOn w:val="CommentTextChar"/>
    <w:link w:val="CommentSubject"/>
    <w:uiPriority w:val="99"/>
    <w:semiHidden/>
    <w:rsid w:val="00C6554A"/>
    <w:rPr>
      <w:b/>
      <w:bCs/>
      <w:szCs w:val="20"/>
    </w:rPr>
  </w:style>
  <w:style w:type="paragraph" w:styleId="DocumentMap">
    <w:name w:val="Document Map"/>
    <w:basedOn w:val="Normal"/>
    <w:link w:val="DocumentMapChar"/>
    <w:uiPriority w:val="99"/>
    <w:semiHidden/>
    <w:unhideWhenUsed/>
    <w:rsid w:val="00C6554A"/>
    <w:pPr>
      <w:spacing w:before="0" w:after="0" w:line="240" w:lineRule="auto"/>
    </w:pPr>
    <w:rPr>
      <w:rFonts w:ascii="Segoe UI" w:hAnsi="Segoe UI" w:cs="Segoe UI"/>
      <w:szCs w:val="16"/>
    </w:rPr>
  </w:style>
  <w:style w:type="character" w:styleId="DocumentMapChar" w:customStyle="1">
    <w:name w:val="Document Map Char"/>
    <w:basedOn w:val="DefaultParagraphFont"/>
    <w:link w:val="DocumentMap"/>
    <w:uiPriority w:val="99"/>
    <w:semiHidden/>
    <w:rsid w:val="00C6554A"/>
    <w:rPr>
      <w:rFonts w:ascii="Segoe UI" w:hAnsi="Segoe UI" w:cs="Segoe UI"/>
      <w:szCs w:val="16"/>
    </w:rPr>
  </w:style>
  <w:style w:type="paragraph" w:styleId="EndnoteText">
    <w:name w:val="endnote text"/>
    <w:basedOn w:val="Normal"/>
    <w:link w:val="EndnoteTextChar"/>
    <w:uiPriority w:val="99"/>
    <w:semiHidden/>
    <w:unhideWhenUsed/>
    <w:rsid w:val="00C6554A"/>
    <w:pPr>
      <w:spacing w:before="0" w:after="0" w:line="240" w:lineRule="auto"/>
    </w:pPr>
    <w:rPr>
      <w:szCs w:val="20"/>
    </w:rPr>
  </w:style>
  <w:style w:type="character" w:styleId="EndnoteTextChar" w:customStyle="1">
    <w:name w:val="Endnote Text Char"/>
    <w:basedOn w:val="DefaultParagraphFont"/>
    <w:link w:val="EndnoteText"/>
    <w:uiPriority w:val="99"/>
    <w:semiHidden/>
    <w:rsid w:val="00C6554A"/>
    <w:rPr>
      <w:szCs w:val="20"/>
    </w:rPr>
  </w:style>
  <w:style w:type="paragraph" w:styleId="EnvelopeReturn">
    <w:name w:val="envelope return"/>
    <w:basedOn w:val="Normal"/>
    <w:uiPriority w:val="99"/>
    <w:semiHidden/>
    <w:unhideWhenUsed/>
    <w:rsid w:val="00C6554A"/>
    <w:pPr>
      <w:spacing w:before="0" w:after="0" w:line="240" w:lineRule="auto"/>
    </w:pPr>
    <w:rPr>
      <w:rFonts w:asciiTheme="majorHAnsi" w:hAnsiTheme="majorHAnsi" w:eastAsiaTheme="majorEastAsia" w:cstheme="majorBidi"/>
      <w:szCs w:val="20"/>
    </w:rPr>
  </w:style>
  <w:style w:type="character" w:styleId="FollowedHyperlink">
    <w:name w:val="FollowedHyperlink"/>
    <w:basedOn w:val="DefaultParagraphFont"/>
    <w:uiPriority w:val="99"/>
    <w:semiHidden/>
    <w:unhideWhenUsed/>
    <w:rsid w:val="00C6554A"/>
    <w:rPr>
      <w:color w:val="007789" w:themeColor="accent1" w:themeShade="BF"/>
      <w:u w:val="single"/>
    </w:rPr>
  </w:style>
  <w:style w:type="paragraph" w:styleId="FootnoteText">
    <w:name w:val="footnote text"/>
    <w:basedOn w:val="Normal"/>
    <w:link w:val="FootnoteTextChar"/>
    <w:uiPriority w:val="99"/>
    <w:semiHidden/>
    <w:unhideWhenUsed/>
    <w:rsid w:val="00C6554A"/>
    <w:pPr>
      <w:spacing w:before="0" w:after="0" w:line="240" w:lineRule="auto"/>
    </w:pPr>
    <w:rPr>
      <w:szCs w:val="20"/>
    </w:rPr>
  </w:style>
  <w:style w:type="character" w:styleId="FootnoteTextChar" w:customStyle="1">
    <w:name w:val="Footnote Text Char"/>
    <w:basedOn w:val="DefaultParagraphFont"/>
    <w:link w:val="FootnoteText"/>
    <w:uiPriority w:val="99"/>
    <w:semiHidden/>
    <w:rsid w:val="00C6554A"/>
    <w:rPr>
      <w:szCs w:val="20"/>
    </w:rPr>
  </w:style>
  <w:style w:type="character" w:styleId="HTMLCode">
    <w:name w:val="HTML Code"/>
    <w:basedOn w:val="DefaultParagraphFont"/>
    <w:uiPriority w:val="99"/>
    <w:semiHidden/>
    <w:unhideWhenUsed/>
    <w:rsid w:val="00C6554A"/>
    <w:rPr>
      <w:rFonts w:ascii="Consolas" w:hAnsi="Consolas"/>
      <w:sz w:val="22"/>
      <w:szCs w:val="20"/>
    </w:rPr>
  </w:style>
  <w:style w:type="character" w:styleId="HTMLKeyboard">
    <w:name w:val="HTML Keyboard"/>
    <w:basedOn w:val="DefaultParagraphFont"/>
    <w:uiPriority w:val="99"/>
    <w:semiHidden/>
    <w:unhideWhenUsed/>
    <w:rsid w:val="00C6554A"/>
    <w:rPr>
      <w:rFonts w:ascii="Consolas" w:hAnsi="Consolas"/>
      <w:sz w:val="22"/>
      <w:szCs w:val="20"/>
    </w:rPr>
  </w:style>
  <w:style w:type="paragraph" w:styleId="HTMLPreformatted">
    <w:name w:val="HTML Preformatted"/>
    <w:basedOn w:val="Normal"/>
    <w:link w:val="HTMLPreformattedChar"/>
    <w:uiPriority w:val="99"/>
    <w:semiHidden/>
    <w:unhideWhenUsed/>
    <w:rsid w:val="00C6554A"/>
    <w:pPr>
      <w:spacing w:before="0" w:after="0" w:line="240" w:lineRule="auto"/>
    </w:pPr>
    <w:rPr>
      <w:rFonts w:ascii="Consolas" w:hAnsi="Consolas"/>
      <w:szCs w:val="20"/>
    </w:rPr>
  </w:style>
  <w:style w:type="character" w:styleId="HTMLPreformattedChar" w:customStyle="1">
    <w:name w:val="HTML Preformatted Char"/>
    <w:basedOn w:val="DefaultParagraphFont"/>
    <w:link w:val="HTMLPreformatted"/>
    <w:uiPriority w:val="99"/>
    <w:semiHidden/>
    <w:rsid w:val="00C6554A"/>
    <w:rPr>
      <w:rFonts w:ascii="Consolas" w:hAnsi="Consolas"/>
      <w:szCs w:val="20"/>
    </w:rPr>
  </w:style>
  <w:style w:type="character" w:styleId="HTMLTypewriter">
    <w:name w:val="HTML Typewriter"/>
    <w:basedOn w:val="DefaultParagraphFont"/>
    <w:uiPriority w:val="99"/>
    <w:semiHidden/>
    <w:unhideWhenUsed/>
    <w:rsid w:val="00C6554A"/>
    <w:rPr>
      <w:rFonts w:ascii="Consolas" w:hAnsi="Consolas"/>
      <w:sz w:val="22"/>
      <w:szCs w:val="20"/>
    </w:rPr>
  </w:style>
  <w:style w:type="character" w:styleId="Hyperlink">
    <w:name w:val="Hyperlink"/>
    <w:basedOn w:val="DefaultParagraphFont"/>
    <w:uiPriority w:val="99"/>
    <w:semiHidden/>
    <w:unhideWhenUsed/>
    <w:rsid w:val="00C6554A"/>
    <w:rPr>
      <w:color w:val="835D00" w:themeColor="accent3" w:themeShade="80"/>
      <w:u w:val="single"/>
    </w:rPr>
  </w:style>
  <w:style w:type="paragraph" w:styleId="MacroText">
    <w:name w:val="macro"/>
    <w:link w:val="MacroTextChar"/>
    <w:uiPriority w:val="99"/>
    <w:semiHidden/>
    <w:unhideWhenUsed/>
    <w:rsid w:val="00C6554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styleId="MacroTextChar" w:customStyle="1">
    <w:name w:val="Macro Text Char"/>
    <w:basedOn w:val="DefaultParagraphFont"/>
    <w:link w:val="MacroText"/>
    <w:uiPriority w:val="99"/>
    <w:semiHidden/>
    <w:rsid w:val="00C6554A"/>
    <w:rPr>
      <w:rFonts w:ascii="Consolas" w:hAnsi="Consolas"/>
      <w:szCs w:val="20"/>
    </w:rPr>
  </w:style>
  <w:style w:type="character" w:styleId="PlaceholderText">
    <w:name w:val="Placeholder Text"/>
    <w:basedOn w:val="DefaultParagraphFont"/>
    <w:uiPriority w:val="99"/>
    <w:semiHidden/>
    <w:rsid w:val="00C6554A"/>
    <w:rPr>
      <w:color w:val="595959" w:themeColor="text1" w:themeTint="A6"/>
    </w:rPr>
  </w:style>
  <w:style w:type="paragraph" w:styleId="PlainText">
    <w:name w:val="Plain Text"/>
    <w:basedOn w:val="Normal"/>
    <w:link w:val="PlainTextChar"/>
    <w:uiPriority w:val="99"/>
    <w:semiHidden/>
    <w:unhideWhenUsed/>
    <w:rsid w:val="00C6554A"/>
    <w:pPr>
      <w:spacing w:before="0" w:after="0" w:line="240" w:lineRule="auto"/>
    </w:pPr>
    <w:rPr>
      <w:rFonts w:ascii="Consolas" w:hAnsi="Consolas"/>
      <w:szCs w:val="21"/>
    </w:rPr>
  </w:style>
  <w:style w:type="character" w:styleId="PlainTextChar" w:customStyle="1">
    <w:name w:val="Plain Text Char"/>
    <w:basedOn w:val="DefaultParagraphFont"/>
    <w:link w:val="PlainText"/>
    <w:uiPriority w:val="99"/>
    <w:semiHidden/>
    <w:rsid w:val="00C6554A"/>
    <w:rPr>
      <w:rFonts w:ascii="Consolas" w:hAnsi="Consolas"/>
      <w:szCs w:val="21"/>
    </w:rPr>
  </w:style>
  <w:style w:type="character" w:styleId="Heading7Char" w:customStyle="1">
    <w:name w:val="Heading 7 Char"/>
    <w:basedOn w:val="DefaultParagraphFont"/>
    <w:link w:val="Heading7"/>
    <w:uiPriority w:val="9"/>
    <w:semiHidden/>
    <w:rsid w:val="002554CD"/>
    <w:rPr>
      <w:rFonts w:asciiTheme="majorHAnsi" w:hAnsiTheme="majorHAnsi" w:eastAsiaTheme="majorEastAsia" w:cstheme="majorBidi"/>
      <w:i/>
      <w:iCs/>
      <w:color w:val="004F5B" w:themeColor="accent1" w:themeShade="7F"/>
    </w:rPr>
  </w:style>
  <w:style w:type="character" w:styleId="Heading6Char" w:customStyle="1">
    <w:name w:val="Heading 6 Char"/>
    <w:basedOn w:val="DefaultParagraphFont"/>
    <w:link w:val="Heading6"/>
    <w:uiPriority w:val="9"/>
    <w:semiHidden/>
    <w:rsid w:val="002554CD"/>
    <w:rPr>
      <w:rFonts w:asciiTheme="majorHAnsi" w:hAnsiTheme="majorHAnsi" w:eastAsiaTheme="majorEastAsia" w:cstheme="majorBidi"/>
      <w:color w:val="004F5B" w:themeColor="accent1" w:themeShade="7F"/>
    </w:rPr>
  </w:style>
  <w:style w:type="table" w:styleId="TableGrid">
    <w:name w:val="Table Grid"/>
    <w:basedOn w:val="TableNormal"/>
    <w:uiPriority w:val="39"/>
    <w:rsid w:val="00B370DC"/>
    <w:pPr>
      <w:spacing w:before="0"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AE7004CF66524D8096D2571B49637CE5" w:customStyle="1">
    <w:name w:val="AE7004CF66524D8096D2571B49637CE5"/>
    <w:rsid w:val="00C85470"/>
    <w:pPr>
      <w:spacing w:before="0" w:after="160" w:line="259" w:lineRule="auto"/>
    </w:pPr>
    <w:rPr>
      <w:rFonts w:eastAsiaTheme="minorEastAsia"/>
      <w:color w:val="auto"/>
      <w:lang w:val="en-AU" w:eastAsia="en-AU"/>
    </w:rPr>
  </w:style>
  <w:style w:type="paragraph" w:styleId="ListParagraph">
    <w:name w:val="List Paragraph"/>
    <w:basedOn w:val="Normal"/>
    <w:uiPriority w:val="34"/>
    <w:qFormat/>
    <w:rsid w:val="00C85470"/>
    <w:pPr>
      <w:spacing w:after="120" w:line="360" w:lineRule="auto"/>
      <w:ind w:left="720"/>
      <w:contextualSpacing/>
    </w:pPr>
    <w:rPr>
      <w:rFonts w:ascii="Arial Narrow" w:hAnsi="Arial Narrow"/>
      <w:color w:val="7F7F7F" w:themeColor="text1" w:themeTint="80"/>
      <w:sz w:val="24"/>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49796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openxmlformats.org/officeDocument/2006/relationships/settings" Target="settings.xml" Id="rId3" /><Relationship Type="http://schemas.openxmlformats.org/officeDocument/2006/relationships/hyperlink" Target="https://aiatsis.gov.au/explore/map-indigenous-australia" TargetMode="Externa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er" Target="footer2.xml" Id="rId11" /><Relationship Type="http://schemas.openxmlformats.org/officeDocument/2006/relationships/footnotes" Target="footnotes.xml" Id="rId5" /><Relationship Type="http://schemas.openxmlformats.org/officeDocument/2006/relationships/header" Target="header2.xml" Id="rId10" /><Relationship Type="http://schemas.openxmlformats.org/officeDocument/2006/relationships/webSettings" Target="webSettings.xml" Id="rId4" /><Relationship Type="http://schemas.openxmlformats.org/officeDocument/2006/relationships/footer" Target="footer1.xml" Id="rId9" /><Relationship Type="http://schemas.microsoft.com/office/2020/10/relationships/intelligence" Target="intelligence2.xml" Id="Rd3ba064356a648b3"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kan0014\AppData\Roaming\Microsoft\Templates\Student%20report%20with%20photo.dotx" TargetMode="External"/></Relationships>
</file>

<file path=word/theme/theme1.xml><?xml version="1.0" encoding="utf-8"?>
<a:theme xmlns:a="http://schemas.openxmlformats.org/drawingml/2006/main" name="Theme1">
  <a:themeElements>
    <a:clrScheme name="Report">
      <a:dk1>
        <a:sysClr val="windowText" lastClr="000000"/>
      </a:dk1>
      <a:lt1>
        <a:sysClr val="window" lastClr="FFFFFF"/>
      </a:lt1>
      <a:dk2>
        <a:srgbClr val="4E5B6F"/>
      </a:dk2>
      <a:lt2>
        <a:srgbClr val="D6ECFF"/>
      </a:lt2>
      <a:accent1>
        <a:srgbClr val="00A0B8"/>
      </a:accent1>
      <a:accent2>
        <a:srgbClr val="EA157A"/>
      </a:accent2>
      <a:accent3>
        <a:srgbClr val="FEB80A"/>
      </a:accent3>
      <a:accent4>
        <a:srgbClr val="00ADDC"/>
      </a:accent4>
      <a:accent5>
        <a:srgbClr val="738AC8"/>
      </a:accent5>
      <a:accent6>
        <a:srgbClr val="1AB39F"/>
      </a:accent6>
      <a:hlink>
        <a:srgbClr val="EB8803"/>
      </a:hlink>
      <a:folHlink>
        <a:srgbClr val="5F7791"/>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Student%20report%20with%20photo.dotx</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Tanjila Kanij</dc:creator>
  <keywords/>
  <dc:description/>
  <lastModifiedBy>RUFFIN REMAD</lastModifiedBy>
  <revision>42</revision>
  <dcterms:created xsi:type="dcterms:W3CDTF">2024-08-09T16:43:00.0000000Z</dcterms:created>
  <dcterms:modified xsi:type="dcterms:W3CDTF">2024-08-09T01:14:31.5761700Z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a0a0477f-c205-4e18-87fb-962938f94dc0</vt:lpwstr>
  </property>
</Properties>
</file>